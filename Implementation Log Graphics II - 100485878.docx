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5C46A9"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5C46A9"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w:t>
      </w:r>
      <w:proofErr w:type="spellStart"/>
      <w:r w:rsidR="00CB050C">
        <w:t>Initialise</w:t>
      </w:r>
      <w:proofErr w:type="spellEnd"/>
      <w:r w:rsidR="00CB050C">
        <w:t>,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 xml:space="preserve">Implemented SceneGraph.cpp containing methods of </w:t>
            </w:r>
            <w:proofErr w:type="spellStart"/>
            <w:r>
              <w:t>Initialise</w:t>
            </w:r>
            <w:proofErr w:type="spellEnd"/>
            <w:r>
              <w:t>,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 xml:space="preserve">Included a class, inherited from </w:t>
            </w:r>
            <w:proofErr w:type="spellStart"/>
            <w:r>
              <w:t>SceneNode</w:t>
            </w:r>
            <w:proofErr w:type="spellEnd"/>
            <w:r>
              <w:t>,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 xml:space="preserve">Added </w:t>
            </w:r>
            <w:proofErr w:type="spellStart"/>
            <w:r>
              <w:t>SceneNodes</w:t>
            </w:r>
            <w:proofErr w:type="spellEnd"/>
            <w:r>
              <w:t xml:space="preserve"> with </w:t>
            </w:r>
            <w:proofErr w:type="spellStart"/>
            <w:r>
              <w:t>seperate</w:t>
            </w:r>
            <w:proofErr w:type="spellEnd"/>
            <w:r>
              <w:t xml:space="preserv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 xml:space="preserve">Created a </w:t>
            </w:r>
            <w:proofErr w:type="spellStart"/>
            <w:r>
              <w:t>TerrainNode</w:t>
            </w:r>
            <w:proofErr w:type="spellEnd"/>
            <w:r>
              <w:t xml:space="preserv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3E68DB8F" w:rsidR="00CB050C" w:rsidRDefault="00A85987" w:rsidP="0099767B">
            <w:pPr>
              <w:jc w:val="center"/>
            </w:pPr>
            <w:r>
              <w:t>21/04</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77777777" w:rsidR="00CB050C" w:rsidRDefault="00CB050C" w:rsidP="0099767B">
            <w:pPr>
              <w:jc w:val="center"/>
            </w:pPr>
          </w:p>
        </w:tc>
        <w:tc>
          <w:tcPr>
            <w:tcW w:w="4035" w:type="dxa"/>
          </w:tcPr>
          <w:p w14:paraId="4080C904" w14:textId="77777777" w:rsidR="00CB050C" w:rsidRDefault="00CB050C" w:rsidP="0099767B">
            <w:pPr>
              <w:jc w:val="center"/>
            </w:pPr>
          </w:p>
        </w:tc>
        <w:tc>
          <w:tcPr>
            <w:tcW w:w="1540" w:type="dxa"/>
          </w:tcPr>
          <w:p w14:paraId="27AC7DD7" w14:textId="77777777" w:rsidR="00CB050C" w:rsidRDefault="00CB050C" w:rsidP="0099767B">
            <w:pPr>
              <w:jc w:val="center"/>
            </w:pPr>
          </w:p>
        </w:tc>
        <w:tc>
          <w:tcPr>
            <w:tcW w:w="2012" w:type="dxa"/>
          </w:tcPr>
          <w:p w14:paraId="1F645D5A" w14:textId="77777777" w:rsidR="00CB050C" w:rsidRDefault="00CB050C" w:rsidP="0099767B">
            <w:pPr>
              <w:jc w:val="center"/>
            </w:pPr>
          </w:p>
        </w:tc>
      </w:tr>
      <w:tr w:rsidR="00CB050C" w14:paraId="1D8396C3" w14:textId="77777777" w:rsidTr="00BA7391">
        <w:tc>
          <w:tcPr>
            <w:tcW w:w="2027" w:type="dxa"/>
          </w:tcPr>
          <w:p w14:paraId="78665C11" w14:textId="77777777" w:rsidR="00CB050C" w:rsidRDefault="00CB050C" w:rsidP="0099767B">
            <w:pPr>
              <w:jc w:val="center"/>
            </w:pPr>
            <w:bookmarkStart w:id="0" w:name="_GoBack"/>
            <w:bookmarkEnd w:id="0"/>
          </w:p>
        </w:tc>
        <w:tc>
          <w:tcPr>
            <w:tcW w:w="4035" w:type="dxa"/>
          </w:tcPr>
          <w:p w14:paraId="09E6F23D" w14:textId="77777777" w:rsidR="00CB050C" w:rsidRDefault="00CB050C" w:rsidP="0099767B">
            <w:pPr>
              <w:jc w:val="center"/>
            </w:pPr>
          </w:p>
        </w:tc>
        <w:tc>
          <w:tcPr>
            <w:tcW w:w="1540" w:type="dxa"/>
          </w:tcPr>
          <w:p w14:paraId="7BE7BD96" w14:textId="77777777" w:rsidR="00CB050C" w:rsidRDefault="00CB050C" w:rsidP="0099767B">
            <w:pPr>
              <w:jc w:val="center"/>
            </w:pPr>
          </w:p>
        </w:tc>
        <w:tc>
          <w:tcPr>
            <w:tcW w:w="2012" w:type="dxa"/>
          </w:tcPr>
          <w:p w14:paraId="046122E0" w14:textId="77777777" w:rsidR="00CB050C" w:rsidRDefault="00CB050C" w:rsidP="0099767B">
            <w:pPr>
              <w:jc w:val="center"/>
            </w:pPr>
          </w:p>
        </w:tc>
      </w:tr>
      <w:tr w:rsidR="00CB050C" w14:paraId="1FE5E302" w14:textId="77777777" w:rsidTr="00BA7391">
        <w:tc>
          <w:tcPr>
            <w:tcW w:w="2027" w:type="dxa"/>
          </w:tcPr>
          <w:p w14:paraId="5C3B70D5" w14:textId="77777777" w:rsidR="00CB050C" w:rsidRDefault="00CB050C" w:rsidP="0099767B">
            <w:pPr>
              <w:jc w:val="center"/>
            </w:pPr>
          </w:p>
        </w:tc>
        <w:tc>
          <w:tcPr>
            <w:tcW w:w="4035" w:type="dxa"/>
          </w:tcPr>
          <w:p w14:paraId="6F648BD8" w14:textId="77777777" w:rsidR="00CB050C" w:rsidRDefault="00CB050C" w:rsidP="0099767B">
            <w:pPr>
              <w:jc w:val="center"/>
            </w:pPr>
          </w:p>
        </w:tc>
        <w:tc>
          <w:tcPr>
            <w:tcW w:w="1540" w:type="dxa"/>
          </w:tcPr>
          <w:p w14:paraId="7F55CFF5" w14:textId="77777777" w:rsidR="00CB050C" w:rsidRDefault="00CB050C" w:rsidP="0099767B">
            <w:pPr>
              <w:jc w:val="center"/>
            </w:pPr>
          </w:p>
        </w:tc>
        <w:tc>
          <w:tcPr>
            <w:tcW w:w="2012" w:type="dxa"/>
          </w:tcPr>
          <w:p w14:paraId="1A17D8D3" w14:textId="77777777" w:rsidR="00CB050C" w:rsidRDefault="00CB050C" w:rsidP="0099767B">
            <w:pPr>
              <w:jc w:val="center"/>
            </w:pPr>
          </w:p>
        </w:tc>
      </w:tr>
      <w:tr w:rsidR="00CB050C" w14:paraId="538DCCA0" w14:textId="77777777" w:rsidTr="00BA7391">
        <w:tc>
          <w:tcPr>
            <w:tcW w:w="2027" w:type="dxa"/>
          </w:tcPr>
          <w:p w14:paraId="4D95167E" w14:textId="77777777" w:rsidR="00CB050C" w:rsidRDefault="00CB050C" w:rsidP="0099767B">
            <w:pPr>
              <w:jc w:val="center"/>
            </w:pPr>
          </w:p>
        </w:tc>
        <w:tc>
          <w:tcPr>
            <w:tcW w:w="4035" w:type="dxa"/>
          </w:tcPr>
          <w:p w14:paraId="6B8CC8BF" w14:textId="77777777" w:rsidR="00CB050C" w:rsidRDefault="00CB050C" w:rsidP="0099767B">
            <w:pPr>
              <w:jc w:val="center"/>
            </w:pPr>
          </w:p>
        </w:tc>
        <w:tc>
          <w:tcPr>
            <w:tcW w:w="1540" w:type="dxa"/>
          </w:tcPr>
          <w:p w14:paraId="12FE3396" w14:textId="77777777" w:rsidR="00CB050C" w:rsidRDefault="00CB050C" w:rsidP="0099767B">
            <w:pPr>
              <w:jc w:val="center"/>
            </w:pPr>
          </w:p>
        </w:tc>
        <w:tc>
          <w:tcPr>
            <w:tcW w:w="2012" w:type="dxa"/>
          </w:tcPr>
          <w:p w14:paraId="3D0DC00F" w14:textId="77777777" w:rsidR="00CB050C" w:rsidRDefault="00CB050C" w:rsidP="0099767B">
            <w:pPr>
              <w:jc w:val="center"/>
            </w:pPr>
          </w:p>
        </w:tc>
      </w:tr>
      <w:tr w:rsidR="00CB050C" w14:paraId="157CC3A0" w14:textId="77777777" w:rsidTr="00BA7391">
        <w:tc>
          <w:tcPr>
            <w:tcW w:w="2027" w:type="dxa"/>
          </w:tcPr>
          <w:p w14:paraId="01EFF36A" w14:textId="77777777" w:rsidR="00CB050C" w:rsidRDefault="00CB050C" w:rsidP="0099767B">
            <w:pPr>
              <w:jc w:val="center"/>
            </w:pPr>
          </w:p>
        </w:tc>
        <w:tc>
          <w:tcPr>
            <w:tcW w:w="4035" w:type="dxa"/>
          </w:tcPr>
          <w:p w14:paraId="6D59E273" w14:textId="77777777" w:rsidR="00CB050C" w:rsidRDefault="00CB050C" w:rsidP="0099767B">
            <w:pPr>
              <w:jc w:val="center"/>
            </w:pPr>
          </w:p>
        </w:tc>
        <w:tc>
          <w:tcPr>
            <w:tcW w:w="1540" w:type="dxa"/>
          </w:tcPr>
          <w:p w14:paraId="2C5157C8" w14:textId="77777777" w:rsidR="00CB050C" w:rsidRDefault="00CB050C" w:rsidP="0099767B">
            <w:pPr>
              <w:jc w:val="center"/>
            </w:pPr>
          </w:p>
        </w:tc>
        <w:tc>
          <w:tcPr>
            <w:tcW w:w="2012" w:type="dxa"/>
          </w:tcPr>
          <w:p w14:paraId="47A163C1" w14:textId="77777777" w:rsidR="00CB050C" w:rsidRDefault="00CB050C" w:rsidP="0099767B">
            <w:pPr>
              <w:jc w:val="center"/>
            </w:pPr>
          </w:p>
        </w:tc>
      </w:tr>
      <w:tr w:rsidR="00CB050C" w14:paraId="468C295A" w14:textId="77777777" w:rsidTr="00BA7391">
        <w:tc>
          <w:tcPr>
            <w:tcW w:w="2027" w:type="dxa"/>
          </w:tcPr>
          <w:p w14:paraId="6E6982CD" w14:textId="77777777" w:rsidR="00CB050C" w:rsidRDefault="00CB050C" w:rsidP="0099767B">
            <w:pPr>
              <w:jc w:val="center"/>
            </w:pPr>
          </w:p>
        </w:tc>
        <w:tc>
          <w:tcPr>
            <w:tcW w:w="4035" w:type="dxa"/>
          </w:tcPr>
          <w:p w14:paraId="60CBDCB8" w14:textId="77777777" w:rsidR="00CB050C" w:rsidRDefault="00CB050C" w:rsidP="0099767B">
            <w:pPr>
              <w:jc w:val="center"/>
            </w:pPr>
          </w:p>
        </w:tc>
        <w:tc>
          <w:tcPr>
            <w:tcW w:w="1540" w:type="dxa"/>
          </w:tcPr>
          <w:p w14:paraId="07DF6E91" w14:textId="77777777" w:rsidR="00CB050C" w:rsidRDefault="00CB050C" w:rsidP="0099767B">
            <w:pPr>
              <w:jc w:val="center"/>
            </w:pPr>
          </w:p>
        </w:tc>
        <w:tc>
          <w:tcPr>
            <w:tcW w:w="2012" w:type="dxa"/>
          </w:tcPr>
          <w:p w14:paraId="21A15D7C" w14:textId="77777777" w:rsidR="00CB050C" w:rsidRDefault="00CB050C" w:rsidP="0099767B">
            <w:pPr>
              <w:jc w:val="center"/>
            </w:pPr>
          </w:p>
        </w:tc>
      </w:tr>
      <w:tr w:rsidR="00CB050C" w14:paraId="6801B261" w14:textId="77777777" w:rsidTr="00BA7391">
        <w:tc>
          <w:tcPr>
            <w:tcW w:w="2027" w:type="dxa"/>
          </w:tcPr>
          <w:p w14:paraId="0A1B2A3B" w14:textId="77777777" w:rsidR="00CB050C" w:rsidRDefault="00CB050C" w:rsidP="0099767B">
            <w:pPr>
              <w:jc w:val="center"/>
            </w:pPr>
          </w:p>
        </w:tc>
        <w:tc>
          <w:tcPr>
            <w:tcW w:w="4035" w:type="dxa"/>
          </w:tcPr>
          <w:p w14:paraId="4F2FC651" w14:textId="77777777" w:rsidR="00CB050C" w:rsidRDefault="00CB050C" w:rsidP="0099767B">
            <w:pPr>
              <w:jc w:val="center"/>
            </w:pPr>
          </w:p>
        </w:tc>
        <w:tc>
          <w:tcPr>
            <w:tcW w:w="1540" w:type="dxa"/>
          </w:tcPr>
          <w:p w14:paraId="76D7E3B2" w14:textId="77777777" w:rsidR="00CB050C" w:rsidRDefault="00CB050C" w:rsidP="0099767B">
            <w:pPr>
              <w:jc w:val="center"/>
            </w:pPr>
          </w:p>
        </w:tc>
        <w:tc>
          <w:tcPr>
            <w:tcW w:w="2012" w:type="dxa"/>
          </w:tcPr>
          <w:p w14:paraId="53470E70" w14:textId="77777777" w:rsidR="00CB050C" w:rsidRDefault="00CB050C" w:rsidP="0099767B">
            <w:pPr>
              <w:jc w:val="center"/>
            </w:pPr>
          </w:p>
        </w:tc>
      </w:tr>
      <w:tr w:rsidR="00CB050C" w14:paraId="6C777FA8" w14:textId="77777777" w:rsidTr="00BA7391">
        <w:tc>
          <w:tcPr>
            <w:tcW w:w="2027" w:type="dxa"/>
          </w:tcPr>
          <w:p w14:paraId="24252F52" w14:textId="77777777" w:rsidR="00CB050C" w:rsidRDefault="00CB050C" w:rsidP="0099767B">
            <w:pPr>
              <w:jc w:val="center"/>
            </w:pPr>
          </w:p>
        </w:tc>
        <w:tc>
          <w:tcPr>
            <w:tcW w:w="4035" w:type="dxa"/>
          </w:tcPr>
          <w:p w14:paraId="41952ED6" w14:textId="77777777" w:rsidR="00CB050C" w:rsidRDefault="00CB050C" w:rsidP="0099767B">
            <w:pPr>
              <w:jc w:val="center"/>
            </w:pPr>
          </w:p>
        </w:tc>
        <w:tc>
          <w:tcPr>
            <w:tcW w:w="1540" w:type="dxa"/>
          </w:tcPr>
          <w:p w14:paraId="13329D9D" w14:textId="77777777" w:rsidR="00CB050C" w:rsidRDefault="00CB050C" w:rsidP="0099767B">
            <w:pPr>
              <w:jc w:val="center"/>
            </w:pPr>
          </w:p>
        </w:tc>
        <w:tc>
          <w:tcPr>
            <w:tcW w:w="2012" w:type="dxa"/>
          </w:tcPr>
          <w:p w14:paraId="17D549A8" w14:textId="77777777" w:rsidR="00CB050C" w:rsidRDefault="00CB050C" w:rsidP="0099767B">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CAA18" w14:textId="77777777" w:rsidR="005C46A9" w:rsidRDefault="005C46A9" w:rsidP="00E74B29">
      <w:r>
        <w:separator/>
      </w:r>
    </w:p>
  </w:endnote>
  <w:endnote w:type="continuationSeparator" w:id="0">
    <w:p w14:paraId="622BE050" w14:textId="77777777" w:rsidR="005C46A9" w:rsidRDefault="005C46A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78917" w14:textId="77777777" w:rsidR="005C46A9" w:rsidRDefault="005C46A9" w:rsidP="00E74B29">
      <w:r>
        <w:separator/>
      </w:r>
    </w:p>
  </w:footnote>
  <w:footnote w:type="continuationSeparator" w:id="0">
    <w:p w14:paraId="3835F125" w14:textId="77777777" w:rsidR="005C46A9" w:rsidRDefault="005C46A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2154C1"/>
    <w:rsid w:val="00234784"/>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41FCF"/>
    <w:rsid w:val="0035194F"/>
    <w:rsid w:val="00352806"/>
    <w:rsid w:val="00353FCC"/>
    <w:rsid w:val="00367FBA"/>
    <w:rsid w:val="003768A6"/>
    <w:rsid w:val="00385AF8"/>
    <w:rsid w:val="00390745"/>
    <w:rsid w:val="004036A9"/>
    <w:rsid w:val="0040564B"/>
    <w:rsid w:val="004154BA"/>
    <w:rsid w:val="004641C4"/>
    <w:rsid w:val="004747EC"/>
    <w:rsid w:val="0048120C"/>
    <w:rsid w:val="004909D9"/>
    <w:rsid w:val="00491441"/>
    <w:rsid w:val="00521481"/>
    <w:rsid w:val="00521615"/>
    <w:rsid w:val="00524E97"/>
    <w:rsid w:val="00531AA9"/>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835265"/>
    <w:rsid w:val="00866213"/>
    <w:rsid w:val="00901D99"/>
    <w:rsid w:val="00AA324C"/>
    <w:rsid w:val="00DE54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237</Words>
  <Characters>1354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2020-04-21T15:56:00Z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
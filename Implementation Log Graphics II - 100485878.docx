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966701"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966701"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449"/>
        <w:gridCol w:w="1555"/>
        <w:gridCol w:w="2012"/>
      </w:tblGrid>
      <w:tr w:rsidR="00F66076"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F66076"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F66076"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F66076"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F66076"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F66076"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F66076"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F66076"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F66076"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F66076"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F66076"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F66076"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F66076"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Missed the call to build renderer states in initialise</w:t>
            </w:r>
          </w:p>
        </w:tc>
      </w:tr>
      <w:tr w:rsidR="00F66076"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F66076"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F66076"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470CDA32" w:rsidR="00A218F2" w:rsidRDefault="00327613" w:rsidP="00A218F2">
            <w:pPr>
              <w:jc w:val="center"/>
            </w:pPr>
            <w:r>
              <w:t>Didn’t include a constant buffer, so it attached itself to the last scenenode.</w:t>
            </w:r>
          </w:p>
        </w:tc>
      </w:tr>
      <w:tr w:rsidR="00F66076" w14:paraId="157CC3A0" w14:textId="77777777" w:rsidTr="00BA7391">
        <w:tc>
          <w:tcPr>
            <w:tcW w:w="2027" w:type="dxa"/>
          </w:tcPr>
          <w:p w14:paraId="01EFF36A" w14:textId="62D588E6" w:rsidR="00A218F2" w:rsidRDefault="00465CAA" w:rsidP="00A218F2">
            <w:pPr>
              <w:jc w:val="center"/>
            </w:pPr>
            <w:r>
              <w:t>29/04/20</w:t>
            </w:r>
          </w:p>
        </w:tc>
        <w:tc>
          <w:tcPr>
            <w:tcW w:w="4035" w:type="dxa"/>
          </w:tcPr>
          <w:p w14:paraId="6D59E273" w14:textId="68C5CC90" w:rsidR="00A218F2" w:rsidRDefault="00465CAA" w:rsidP="00A218F2">
            <w:pPr>
              <w:jc w:val="center"/>
            </w:pPr>
            <w:r>
              <w:t>Height Map</w:t>
            </w:r>
          </w:p>
        </w:tc>
        <w:tc>
          <w:tcPr>
            <w:tcW w:w="1540" w:type="dxa"/>
          </w:tcPr>
          <w:p w14:paraId="2C5157C8" w14:textId="77777777" w:rsidR="00A218F2" w:rsidRDefault="00A218F2" w:rsidP="00A218F2">
            <w:pPr>
              <w:jc w:val="center"/>
            </w:pPr>
          </w:p>
        </w:tc>
        <w:tc>
          <w:tcPr>
            <w:tcW w:w="2012" w:type="dxa"/>
          </w:tcPr>
          <w:p w14:paraId="47A163C1" w14:textId="0385535A" w:rsidR="00A218F2" w:rsidRDefault="00465CAA" w:rsidP="00A218F2">
            <w:pPr>
              <w:jc w:val="center"/>
            </w:pPr>
            <w:r>
              <w:t>Height map is loaded and used to update terrain y values.</w:t>
            </w:r>
          </w:p>
        </w:tc>
      </w:tr>
      <w:tr w:rsidR="00F66076" w14:paraId="468C295A" w14:textId="77777777" w:rsidTr="00BA7391">
        <w:tc>
          <w:tcPr>
            <w:tcW w:w="2027" w:type="dxa"/>
          </w:tcPr>
          <w:p w14:paraId="6E6982CD" w14:textId="7E74B9D4" w:rsidR="00A218F2" w:rsidRDefault="00405CDA" w:rsidP="00A218F2">
            <w:pPr>
              <w:jc w:val="center"/>
            </w:pPr>
            <w:r>
              <w:t>04/05/20</w:t>
            </w:r>
          </w:p>
        </w:tc>
        <w:tc>
          <w:tcPr>
            <w:tcW w:w="4035" w:type="dxa"/>
          </w:tcPr>
          <w:p w14:paraId="60CBDCB8" w14:textId="2CBC3CA0" w:rsidR="00A218F2" w:rsidRDefault="00405CDA" w:rsidP="00A218F2">
            <w:pPr>
              <w:jc w:val="center"/>
            </w:pPr>
            <w:r>
              <w:t>Week 5 Terrain Lighting</w:t>
            </w:r>
            <w:r w:rsidR="00754E90">
              <w:t xml:space="preserve"> Implemented</w:t>
            </w:r>
          </w:p>
        </w:tc>
        <w:tc>
          <w:tcPr>
            <w:tcW w:w="1540" w:type="dxa"/>
          </w:tcPr>
          <w:p w14:paraId="07DF6E91" w14:textId="2A9776C9" w:rsidR="00A218F2" w:rsidRDefault="00405CDA" w:rsidP="00A218F2">
            <w:pPr>
              <w:jc w:val="center"/>
            </w:pPr>
            <w:r>
              <w:t>Bad use of UINTs. Would enter negative values, sending array indices out of range.</w:t>
            </w:r>
          </w:p>
        </w:tc>
        <w:tc>
          <w:tcPr>
            <w:tcW w:w="2012" w:type="dxa"/>
          </w:tcPr>
          <w:p w14:paraId="43478510" w14:textId="77777777" w:rsidR="00A218F2" w:rsidRDefault="00405CDA" w:rsidP="00A218F2">
            <w:pPr>
              <w:jc w:val="center"/>
            </w:pPr>
            <w:r>
              <w:t>Casting to ints.</w:t>
            </w:r>
          </w:p>
          <w:p w14:paraId="21A15D7C" w14:textId="0CD9DFE9" w:rsidR="00405CDA" w:rsidRDefault="00405CDA" w:rsidP="00A218F2">
            <w:pPr>
              <w:jc w:val="center"/>
            </w:pPr>
            <w:r>
              <w:t>Also, American-english spelling of colour in shader file.</w:t>
            </w:r>
          </w:p>
        </w:tc>
      </w:tr>
      <w:tr w:rsidR="00F66076" w14:paraId="6801B261" w14:textId="77777777" w:rsidTr="00BA7391">
        <w:tc>
          <w:tcPr>
            <w:tcW w:w="2027" w:type="dxa"/>
          </w:tcPr>
          <w:p w14:paraId="0A1B2A3B" w14:textId="6CE74E3C" w:rsidR="00A218F2" w:rsidRDefault="00DC7FCB" w:rsidP="00A218F2">
            <w:pPr>
              <w:jc w:val="center"/>
            </w:pPr>
            <w:r>
              <w:t>04/05/20</w:t>
            </w:r>
          </w:p>
        </w:tc>
        <w:tc>
          <w:tcPr>
            <w:tcW w:w="4035" w:type="dxa"/>
          </w:tcPr>
          <w:p w14:paraId="4F2FC651" w14:textId="414F5201" w:rsidR="00A218F2" w:rsidRDefault="00DC7FCB" w:rsidP="00A218F2">
            <w:pPr>
              <w:jc w:val="center"/>
            </w:pPr>
            <w:r>
              <w:t>Camera Class Implemented</w:t>
            </w:r>
          </w:p>
        </w:tc>
        <w:tc>
          <w:tcPr>
            <w:tcW w:w="1540" w:type="dxa"/>
          </w:tcPr>
          <w:p w14:paraId="76D7E3B2" w14:textId="5471ACCE" w:rsidR="00A218F2" w:rsidRDefault="00DC7FCB" w:rsidP="00A218F2">
            <w:pPr>
              <w:jc w:val="center"/>
            </w:pPr>
            <w:r>
              <w:t>Set Camera Position function throws an exception.</w:t>
            </w:r>
          </w:p>
        </w:tc>
        <w:tc>
          <w:tcPr>
            <w:tcW w:w="2012" w:type="dxa"/>
          </w:tcPr>
          <w:p w14:paraId="53470E70" w14:textId="62C341A5" w:rsidR="00A218F2" w:rsidRDefault="00D61DC1" w:rsidP="00A218F2">
            <w:pPr>
              <w:jc w:val="center"/>
            </w:pPr>
            <w:r>
              <w:t>Camera position was being set before constructed.</w:t>
            </w:r>
          </w:p>
        </w:tc>
      </w:tr>
      <w:tr w:rsidR="00F66076" w14:paraId="6C777FA8" w14:textId="77777777" w:rsidTr="00BA7391">
        <w:tc>
          <w:tcPr>
            <w:tcW w:w="2027" w:type="dxa"/>
          </w:tcPr>
          <w:p w14:paraId="24252F52" w14:textId="0C56E6A7" w:rsidR="00A218F2" w:rsidRDefault="00555F44" w:rsidP="00A218F2">
            <w:pPr>
              <w:jc w:val="center"/>
            </w:pPr>
            <w:r>
              <w:t>04/05/20</w:t>
            </w:r>
          </w:p>
        </w:tc>
        <w:tc>
          <w:tcPr>
            <w:tcW w:w="4035" w:type="dxa"/>
          </w:tcPr>
          <w:p w14:paraId="41952ED6" w14:textId="3170186A" w:rsidR="00A218F2" w:rsidRDefault="00555F44" w:rsidP="00A218F2">
            <w:pPr>
              <w:jc w:val="center"/>
            </w:pPr>
            <w:r>
              <w:t>Keyboard Control Implemented.</w:t>
            </w:r>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r w:rsidR="00F66076" w14:paraId="79CF74D5" w14:textId="77777777" w:rsidTr="00BA7391">
        <w:tc>
          <w:tcPr>
            <w:tcW w:w="2027" w:type="dxa"/>
          </w:tcPr>
          <w:p w14:paraId="0293958E" w14:textId="65A8E977" w:rsidR="00780D53" w:rsidRDefault="00780D53" w:rsidP="00A218F2">
            <w:pPr>
              <w:jc w:val="center"/>
            </w:pPr>
            <w:r>
              <w:t>07/05/20</w:t>
            </w:r>
          </w:p>
        </w:tc>
        <w:tc>
          <w:tcPr>
            <w:tcW w:w="4035" w:type="dxa"/>
          </w:tcPr>
          <w:p w14:paraId="72DD11F2" w14:textId="37C0F170" w:rsidR="00780D53" w:rsidRDefault="00D61DC1" w:rsidP="00A218F2">
            <w:pPr>
              <w:jc w:val="center"/>
            </w:pPr>
            <w:r>
              <w:t>Written code to load textures and algorithm to apply a blend map to the terrain texture.</w:t>
            </w:r>
          </w:p>
        </w:tc>
        <w:tc>
          <w:tcPr>
            <w:tcW w:w="1540" w:type="dxa"/>
          </w:tcPr>
          <w:p w14:paraId="260654F3" w14:textId="5D5FFD7B" w:rsidR="00780D53" w:rsidRDefault="00D61DC1" w:rsidP="00A218F2">
            <w:pPr>
              <w:jc w:val="center"/>
            </w:pPr>
            <w:r>
              <w:t>Terrain renders very dark.</w:t>
            </w:r>
            <w:r w:rsidR="00820C56">
              <w:t xml:space="preserve"> Doesn’t seem to be textured.</w:t>
            </w:r>
          </w:p>
        </w:tc>
        <w:tc>
          <w:tcPr>
            <w:tcW w:w="2012" w:type="dxa"/>
          </w:tcPr>
          <w:p w14:paraId="5BF5A533" w14:textId="77777777" w:rsidR="00780D53" w:rsidRDefault="00780D53" w:rsidP="00A218F2">
            <w:pPr>
              <w:jc w:val="center"/>
            </w:pPr>
          </w:p>
        </w:tc>
      </w:tr>
      <w:tr w:rsidR="00F66076" w14:paraId="308E3B25" w14:textId="77777777" w:rsidTr="00BA7391">
        <w:tc>
          <w:tcPr>
            <w:tcW w:w="2027" w:type="dxa"/>
          </w:tcPr>
          <w:p w14:paraId="26C21162" w14:textId="365B9130" w:rsidR="00780D53" w:rsidRDefault="004C6CA2" w:rsidP="00A218F2">
            <w:pPr>
              <w:jc w:val="center"/>
            </w:pPr>
            <w:r>
              <w:t>18/05/20</w:t>
            </w:r>
          </w:p>
        </w:tc>
        <w:tc>
          <w:tcPr>
            <w:tcW w:w="4035" w:type="dxa"/>
          </w:tcPr>
          <w:p w14:paraId="7E2195C5" w14:textId="6BD32934" w:rsidR="00780D53" w:rsidRDefault="004C6CA2" w:rsidP="00A218F2">
            <w:pPr>
              <w:jc w:val="center"/>
            </w:pPr>
            <w:r>
              <w:t>Investigating dark textured terrain</w:t>
            </w:r>
          </w:p>
        </w:tc>
        <w:tc>
          <w:tcPr>
            <w:tcW w:w="1540" w:type="dxa"/>
          </w:tcPr>
          <w:p w14:paraId="15E3D791" w14:textId="77777777" w:rsidR="00780D53" w:rsidRDefault="004C6CA2" w:rsidP="00A218F2">
            <w:pPr>
              <w:jc w:val="center"/>
            </w:pPr>
            <w:r>
              <w:t>Could be an issue with the cBuffer struct, it doesn’t match the struct used for the shaders.</w:t>
            </w:r>
          </w:p>
          <w:p w14:paraId="62F47E6A" w14:textId="77777777" w:rsidR="001B239E" w:rsidRDefault="001B239E" w:rsidP="00A218F2">
            <w:pPr>
              <w:jc w:val="center"/>
            </w:pPr>
          </w:p>
          <w:p w14:paraId="697B971B" w14:textId="42E6E0CC" w:rsidR="001B239E" w:rsidRDefault="001B239E" w:rsidP="00A218F2">
            <w:pPr>
              <w:jc w:val="center"/>
            </w:pPr>
            <w:r>
              <w:lastRenderedPageBreak/>
              <w:t>Blend Map also doesn’t seem to blend textures.</w:t>
            </w:r>
          </w:p>
        </w:tc>
        <w:tc>
          <w:tcPr>
            <w:tcW w:w="2012" w:type="dxa"/>
          </w:tcPr>
          <w:p w14:paraId="4560E06B" w14:textId="77777777" w:rsidR="00780D53" w:rsidRDefault="00780D53" w:rsidP="00A218F2">
            <w:pPr>
              <w:jc w:val="center"/>
            </w:pPr>
          </w:p>
        </w:tc>
      </w:tr>
      <w:tr w:rsidR="00F66076" w14:paraId="4768F9F2" w14:textId="77777777" w:rsidTr="00BA7391">
        <w:tc>
          <w:tcPr>
            <w:tcW w:w="2027" w:type="dxa"/>
          </w:tcPr>
          <w:p w14:paraId="5B7FBED9" w14:textId="71B485EB" w:rsidR="00780D53" w:rsidRDefault="00563E39" w:rsidP="00A218F2">
            <w:pPr>
              <w:jc w:val="center"/>
            </w:pPr>
            <w:r>
              <w:t>18/05/20</w:t>
            </w:r>
          </w:p>
        </w:tc>
        <w:tc>
          <w:tcPr>
            <w:tcW w:w="4035" w:type="dxa"/>
          </w:tcPr>
          <w:p w14:paraId="4EC984D1" w14:textId="67E28F66" w:rsidR="00780D53" w:rsidRDefault="00563E39" w:rsidP="00A218F2">
            <w:pPr>
              <w:jc w:val="center"/>
            </w:pPr>
            <w:r>
              <w:t>Implementation of SkyNode</w:t>
            </w:r>
          </w:p>
        </w:tc>
        <w:tc>
          <w:tcPr>
            <w:tcW w:w="1540" w:type="dxa"/>
          </w:tcPr>
          <w:p w14:paraId="1BD369CF" w14:textId="77777777" w:rsidR="00780D53" w:rsidRDefault="00563E39" w:rsidP="00A218F2">
            <w:pPr>
              <w:jc w:val="center"/>
            </w:pPr>
            <w:r>
              <w:t>Not rendering.</w:t>
            </w:r>
          </w:p>
          <w:p w14:paraId="23F914AD" w14:textId="64AB94A7" w:rsidR="00C535A1" w:rsidRDefault="00C535A1" w:rsidP="00A218F2">
            <w:pPr>
              <w:jc w:val="center"/>
            </w:pPr>
            <w:r>
              <w:t>Downloaded RenderDoc to help diagnose the issue.</w:t>
            </w:r>
          </w:p>
        </w:tc>
        <w:tc>
          <w:tcPr>
            <w:tcW w:w="2012" w:type="dxa"/>
          </w:tcPr>
          <w:p w14:paraId="259B0704" w14:textId="77777777" w:rsidR="00780D53" w:rsidRDefault="00780D53" w:rsidP="00A218F2">
            <w:pPr>
              <w:jc w:val="center"/>
            </w:pPr>
          </w:p>
        </w:tc>
      </w:tr>
      <w:tr w:rsidR="00F66076" w14:paraId="0F2DD040" w14:textId="77777777" w:rsidTr="004F57E1">
        <w:trPr>
          <w:trHeight w:val="7188"/>
        </w:trPr>
        <w:tc>
          <w:tcPr>
            <w:tcW w:w="2027" w:type="dxa"/>
          </w:tcPr>
          <w:p w14:paraId="216FCD5F" w14:textId="689184D5" w:rsidR="00E911AC" w:rsidRDefault="00E911AC" w:rsidP="00A218F2">
            <w:pPr>
              <w:jc w:val="center"/>
            </w:pPr>
            <w:r>
              <w:t>19/02/20</w:t>
            </w:r>
          </w:p>
        </w:tc>
        <w:tc>
          <w:tcPr>
            <w:tcW w:w="4035" w:type="dxa"/>
          </w:tcPr>
          <w:p w14:paraId="0C1562F7" w14:textId="77777777" w:rsidR="00E911AC" w:rsidRDefault="00E911AC" w:rsidP="00A218F2">
            <w:pPr>
              <w:jc w:val="center"/>
            </w:pPr>
            <w:r>
              <w:t>Investigating SkyNode not displaying, blendmap and lines across terrain using RenderDoc.</w:t>
            </w:r>
          </w:p>
          <w:p w14:paraId="436C192A" w14:textId="77777777" w:rsidR="00E911AC" w:rsidRDefault="00E911AC" w:rsidP="00A218F2">
            <w:pPr>
              <w:jc w:val="center"/>
            </w:pPr>
          </w:p>
          <w:p w14:paraId="6A0FBC1A" w14:textId="77777777" w:rsidR="00E911AC" w:rsidRDefault="00E911AC" w:rsidP="00A218F2">
            <w:pPr>
              <w:jc w:val="center"/>
            </w:pPr>
            <w:r>
              <w:rPr>
                <w:noProof/>
              </w:rPr>
              <w:drawing>
                <wp:inline distT="0" distB="0" distL="0" distR="0" wp14:anchorId="5C18FEE9" wp14:editId="4FE4C92B">
                  <wp:extent cx="2257425" cy="1446163"/>
                  <wp:effectExtent l="0" t="0" r="0" b="190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ea373adf6b10b58a9484e6a0660b5e.png"/>
                          <pic:cNvPicPr/>
                        </pic:nvPicPr>
                        <pic:blipFill>
                          <a:blip r:embed="rId11">
                            <a:extLst>
                              <a:ext uri="{28A0092B-C50C-407E-A947-70E740481C1C}">
                                <a14:useLocalDpi xmlns:a14="http://schemas.microsoft.com/office/drawing/2010/main" val="0"/>
                              </a:ext>
                            </a:extLst>
                          </a:blip>
                          <a:stretch>
                            <a:fillRect/>
                          </a:stretch>
                        </pic:blipFill>
                        <pic:spPr>
                          <a:xfrm>
                            <a:off x="0" y="0"/>
                            <a:ext cx="2328558" cy="1491732"/>
                          </a:xfrm>
                          <a:prstGeom prst="rect">
                            <a:avLst/>
                          </a:prstGeom>
                        </pic:spPr>
                      </pic:pic>
                    </a:graphicData>
                  </a:graphic>
                </wp:inline>
              </w:drawing>
            </w:r>
          </w:p>
          <w:p w14:paraId="59268C5A" w14:textId="1A847DF2" w:rsidR="00F66076" w:rsidRDefault="00F66076" w:rsidP="00A218F2">
            <w:pPr>
              <w:jc w:val="center"/>
            </w:pPr>
            <w:r>
              <w:rPr>
                <w:noProof/>
              </w:rPr>
              <w:drawing>
                <wp:inline distT="0" distB="0" distL="0" distR="0" wp14:anchorId="67E0657C" wp14:editId="71753E22">
                  <wp:extent cx="2688324" cy="2324100"/>
                  <wp:effectExtent l="0" t="0" r="0" b="0"/>
                  <wp:docPr id="3" name="Picture 3" descr="A screenshot of a cell ph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f4a3843cb84445d8e94caf7d827c6.png"/>
                          <pic:cNvPicPr/>
                        </pic:nvPicPr>
                        <pic:blipFill>
                          <a:blip r:embed="rId12">
                            <a:extLst>
                              <a:ext uri="{28A0092B-C50C-407E-A947-70E740481C1C}">
                                <a14:useLocalDpi xmlns:a14="http://schemas.microsoft.com/office/drawing/2010/main" val="0"/>
                              </a:ext>
                            </a:extLst>
                          </a:blip>
                          <a:stretch>
                            <a:fillRect/>
                          </a:stretch>
                        </pic:blipFill>
                        <pic:spPr>
                          <a:xfrm>
                            <a:off x="0" y="0"/>
                            <a:ext cx="2714576" cy="2346795"/>
                          </a:xfrm>
                          <a:prstGeom prst="rect">
                            <a:avLst/>
                          </a:prstGeom>
                        </pic:spPr>
                      </pic:pic>
                    </a:graphicData>
                  </a:graphic>
                </wp:inline>
              </w:drawing>
            </w:r>
          </w:p>
        </w:tc>
        <w:tc>
          <w:tcPr>
            <w:tcW w:w="1540" w:type="dxa"/>
          </w:tcPr>
          <w:p w14:paraId="36E3468B" w14:textId="1A2E455A" w:rsidR="00E911AC" w:rsidRDefault="00E911AC" w:rsidP="00A218F2">
            <w:pPr>
              <w:jc w:val="center"/>
            </w:pPr>
            <w:r>
              <w:t>Seems that at the edge of the terrain, the next polygon is being drawn from opposite ends of the mesh, creating the strange lines. They’re so thin, I wouldn’t have seen them in wireframe without the heightmap.</w:t>
            </w:r>
          </w:p>
        </w:tc>
        <w:tc>
          <w:tcPr>
            <w:tcW w:w="2012" w:type="dxa"/>
          </w:tcPr>
          <w:p w14:paraId="481600E9" w14:textId="3D74C0F7" w:rsidR="00E911AC" w:rsidRDefault="00F66076" w:rsidP="00A218F2">
            <w:pPr>
              <w:jc w:val="center"/>
            </w:pPr>
            <w:r>
              <w:t>Looked again at the code that generates the index buffer. Used the terrain width, rather than depth in the algorithm. Now renders all polygons correctly, although texturing is still very dark.</w:t>
            </w:r>
          </w:p>
        </w:tc>
      </w:tr>
      <w:tr w:rsidR="009E55A1" w14:paraId="04DE8EC5" w14:textId="77777777" w:rsidTr="00BA7391">
        <w:tc>
          <w:tcPr>
            <w:tcW w:w="2027" w:type="dxa"/>
          </w:tcPr>
          <w:p w14:paraId="6256D64C" w14:textId="49CD4728" w:rsidR="009E55A1" w:rsidRDefault="009E55A1" w:rsidP="00A218F2">
            <w:pPr>
              <w:jc w:val="center"/>
            </w:pPr>
            <w:r>
              <w:t>19/02/20</w:t>
            </w:r>
            <w:bookmarkStart w:id="0" w:name="_GoBack"/>
            <w:bookmarkEnd w:id="0"/>
          </w:p>
        </w:tc>
        <w:tc>
          <w:tcPr>
            <w:tcW w:w="4035" w:type="dxa"/>
          </w:tcPr>
          <w:p w14:paraId="386819B8" w14:textId="77777777" w:rsidR="009E55A1" w:rsidRDefault="009E55A1" w:rsidP="00A218F2">
            <w:pPr>
              <w:jc w:val="center"/>
            </w:pPr>
          </w:p>
        </w:tc>
        <w:tc>
          <w:tcPr>
            <w:tcW w:w="1540" w:type="dxa"/>
          </w:tcPr>
          <w:p w14:paraId="0CAF8834" w14:textId="77777777" w:rsidR="009E55A1" w:rsidRDefault="009E55A1" w:rsidP="00A218F2">
            <w:pPr>
              <w:jc w:val="center"/>
            </w:pPr>
          </w:p>
        </w:tc>
        <w:tc>
          <w:tcPr>
            <w:tcW w:w="2012" w:type="dxa"/>
          </w:tcPr>
          <w:p w14:paraId="4508FCFF" w14:textId="77777777" w:rsidR="009E55A1" w:rsidRDefault="009E55A1" w:rsidP="00A218F2">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3"/>
      <w:footerReference w:type="default" r:id="rId14"/>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82C1B" w14:textId="77777777" w:rsidR="00966701" w:rsidRDefault="00966701" w:rsidP="00E74B29">
      <w:r>
        <w:separator/>
      </w:r>
    </w:p>
  </w:endnote>
  <w:endnote w:type="continuationSeparator" w:id="0">
    <w:p w14:paraId="704E5914" w14:textId="77777777" w:rsidR="00966701" w:rsidRDefault="00966701"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EC560" w14:textId="77777777" w:rsidR="00966701" w:rsidRDefault="00966701" w:rsidP="00E74B29">
      <w:r>
        <w:separator/>
      </w:r>
    </w:p>
  </w:footnote>
  <w:footnote w:type="continuationSeparator" w:id="0">
    <w:p w14:paraId="3C31ABD4" w14:textId="77777777" w:rsidR="00966701" w:rsidRDefault="00966701"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1B239E"/>
    <w:rsid w:val="001C6733"/>
    <w:rsid w:val="002154C1"/>
    <w:rsid w:val="00234784"/>
    <w:rsid w:val="002555C7"/>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AF8"/>
    <w:rsid w:val="00390745"/>
    <w:rsid w:val="004036A9"/>
    <w:rsid w:val="0040564B"/>
    <w:rsid w:val="00405CDA"/>
    <w:rsid w:val="004154BA"/>
    <w:rsid w:val="004641C4"/>
    <w:rsid w:val="00465CAA"/>
    <w:rsid w:val="004747EC"/>
    <w:rsid w:val="0048120C"/>
    <w:rsid w:val="00483287"/>
    <w:rsid w:val="004909D9"/>
    <w:rsid w:val="00491441"/>
    <w:rsid w:val="004C6CA2"/>
    <w:rsid w:val="004F57E1"/>
    <w:rsid w:val="00521481"/>
    <w:rsid w:val="00521615"/>
    <w:rsid w:val="00524E97"/>
    <w:rsid w:val="00531AA9"/>
    <w:rsid w:val="005363E1"/>
    <w:rsid w:val="00540454"/>
    <w:rsid w:val="00550EDC"/>
    <w:rsid w:val="00555F44"/>
    <w:rsid w:val="00563E39"/>
    <w:rsid w:val="00575551"/>
    <w:rsid w:val="00577468"/>
    <w:rsid w:val="005836D4"/>
    <w:rsid w:val="00585A96"/>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54E90"/>
    <w:rsid w:val="00761AFF"/>
    <w:rsid w:val="0077121F"/>
    <w:rsid w:val="00775747"/>
    <w:rsid w:val="007773AB"/>
    <w:rsid w:val="00780D53"/>
    <w:rsid w:val="0078384C"/>
    <w:rsid w:val="00790EC0"/>
    <w:rsid w:val="00793883"/>
    <w:rsid w:val="007A5111"/>
    <w:rsid w:val="007E5134"/>
    <w:rsid w:val="00820C56"/>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6701"/>
    <w:rsid w:val="009671DA"/>
    <w:rsid w:val="00974261"/>
    <w:rsid w:val="0099767B"/>
    <w:rsid w:val="009A38BA"/>
    <w:rsid w:val="009C3CF0"/>
    <w:rsid w:val="009E55A1"/>
    <w:rsid w:val="009E6160"/>
    <w:rsid w:val="00A1627A"/>
    <w:rsid w:val="00A218F2"/>
    <w:rsid w:val="00A26005"/>
    <w:rsid w:val="00A30F5B"/>
    <w:rsid w:val="00A451CE"/>
    <w:rsid w:val="00A53484"/>
    <w:rsid w:val="00A73DD7"/>
    <w:rsid w:val="00A85987"/>
    <w:rsid w:val="00A94A1C"/>
    <w:rsid w:val="00AA3491"/>
    <w:rsid w:val="00AB6DB4"/>
    <w:rsid w:val="00AC37AD"/>
    <w:rsid w:val="00AD1251"/>
    <w:rsid w:val="00AD451A"/>
    <w:rsid w:val="00B074A4"/>
    <w:rsid w:val="00B1247C"/>
    <w:rsid w:val="00B13A71"/>
    <w:rsid w:val="00B40945"/>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535A1"/>
    <w:rsid w:val="00C755AB"/>
    <w:rsid w:val="00C842C0"/>
    <w:rsid w:val="00C86F77"/>
    <w:rsid w:val="00CB050C"/>
    <w:rsid w:val="00CB25D1"/>
    <w:rsid w:val="00CB657F"/>
    <w:rsid w:val="00CE1046"/>
    <w:rsid w:val="00CE2736"/>
    <w:rsid w:val="00CF129D"/>
    <w:rsid w:val="00D14A75"/>
    <w:rsid w:val="00D31925"/>
    <w:rsid w:val="00D40065"/>
    <w:rsid w:val="00D43125"/>
    <w:rsid w:val="00D61DC1"/>
    <w:rsid w:val="00D62E41"/>
    <w:rsid w:val="00D66A3A"/>
    <w:rsid w:val="00D908C0"/>
    <w:rsid w:val="00D92955"/>
    <w:rsid w:val="00D93C40"/>
    <w:rsid w:val="00DA73D9"/>
    <w:rsid w:val="00DA77CC"/>
    <w:rsid w:val="00DB1082"/>
    <w:rsid w:val="00DB3750"/>
    <w:rsid w:val="00DC3208"/>
    <w:rsid w:val="00DC7FCB"/>
    <w:rsid w:val="00DD4D7B"/>
    <w:rsid w:val="00DF198B"/>
    <w:rsid w:val="00E10CD8"/>
    <w:rsid w:val="00E30897"/>
    <w:rsid w:val="00E45FD5"/>
    <w:rsid w:val="00E467E7"/>
    <w:rsid w:val="00E61D90"/>
    <w:rsid w:val="00E74B29"/>
    <w:rsid w:val="00E77D67"/>
    <w:rsid w:val="00E911AC"/>
    <w:rsid w:val="00E94486"/>
    <w:rsid w:val="00EA4BBE"/>
    <w:rsid w:val="00EC3568"/>
    <w:rsid w:val="00EC5461"/>
    <w:rsid w:val="00EE5123"/>
    <w:rsid w:val="00F50791"/>
    <w:rsid w:val="00F53D29"/>
    <w:rsid w:val="00F66076"/>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83F9A"/>
    <w:rsid w:val="005A7F12"/>
    <w:rsid w:val="00694930"/>
    <w:rsid w:val="00694CDC"/>
    <w:rsid w:val="00835265"/>
    <w:rsid w:val="00846FB0"/>
    <w:rsid w:val="00866213"/>
    <w:rsid w:val="00901D99"/>
    <w:rsid w:val="00AA324C"/>
    <w:rsid w:val="00BC395D"/>
    <w:rsid w:val="00D17048"/>
    <w:rsid w:val="00DE545C"/>
    <w:rsid w:val="00E64637"/>
    <w:rsid w:val="00E87912"/>
    <w:rsid w:val="00F31B1B"/>
    <w:rsid w:val="00FC3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4</Pages>
  <Words>517</Words>
  <Characters>2950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2020-05-19T10:52:00Z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
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B37B40"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B37B40"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CB050C"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 xml:space="preserve">Missed the call to build </w:t>
            </w:r>
            <w:r>
              <w:lastRenderedPageBreak/>
              <w:t>renderer states in initialise</w:t>
            </w:r>
          </w:p>
        </w:tc>
      </w:tr>
      <w:tr w:rsidR="00CB050C"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CB050C"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A218F2"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w:t>
            </w:r>
            <w:r>
              <w:t xml:space="preserve">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470CDA32" w:rsidR="00A218F2" w:rsidRDefault="00327613" w:rsidP="00A218F2">
            <w:pPr>
              <w:jc w:val="center"/>
            </w:pPr>
            <w:r>
              <w:t xml:space="preserve">Didn’t include a constant buffer, so it attached itself to the last </w:t>
            </w:r>
            <w:bookmarkStart w:id="0" w:name="_GoBack"/>
            <w:bookmarkEnd w:id="0"/>
            <w:r>
              <w:t>scenenode.</w:t>
            </w:r>
          </w:p>
        </w:tc>
      </w:tr>
      <w:tr w:rsidR="00A218F2" w14:paraId="157CC3A0" w14:textId="77777777" w:rsidTr="00BA7391">
        <w:tc>
          <w:tcPr>
            <w:tcW w:w="2027" w:type="dxa"/>
          </w:tcPr>
          <w:p w14:paraId="01EFF36A" w14:textId="77777777" w:rsidR="00A218F2" w:rsidRDefault="00A218F2" w:rsidP="00A218F2">
            <w:pPr>
              <w:jc w:val="center"/>
            </w:pPr>
          </w:p>
        </w:tc>
        <w:tc>
          <w:tcPr>
            <w:tcW w:w="4035" w:type="dxa"/>
          </w:tcPr>
          <w:p w14:paraId="6D59E273" w14:textId="77777777" w:rsidR="00A218F2" w:rsidRDefault="00A218F2" w:rsidP="00A218F2">
            <w:pPr>
              <w:jc w:val="center"/>
            </w:pPr>
          </w:p>
        </w:tc>
        <w:tc>
          <w:tcPr>
            <w:tcW w:w="1540" w:type="dxa"/>
          </w:tcPr>
          <w:p w14:paraId="2C5157C8" w14:textId="77777777" w:rsidR="00A218F2" w:rsidRDefault="00A218F2" w:rsidP="00A218F2">
            <w:pPr>
              <w:jc w:val="center"/>
            </w:pPr>
          </w:p>
        </w:tc>
        <w:tc>
          <w:tcPr>
            <w:tcW w:w="2012" w:type="dxa"/>
          </w:tcPr>
          <w:p w14:paraId="47A163C1" w14:textId="77777777" w:rsidR="00A218F2" w:rsidRDefault="00A218F2" w:rsidP="00A218F2">
            <w:pPr>
              <w:jc w:val="center"/>
            </w:pPr>
          </w:p>
        </w:tc>
      </w:tr>
      <w:tr w:rsidR="00A218F2" w14:paraId="468C295A" w14:textId="77777777" w:rsidTr="00BA7391">
        <w:tc>
          <w:tcPr>
            <w:tcW w:w="2027" w:type="dxa"/>
          </w:tcPr>
          <w:p w14:paraId="6E6982CD" w14:textId="77777777" w:rsidR="00A218F2" w:rsidRDefault="00A218F2" w:rsidP="00A218F2">
            <w:pPr>
              <w:jc w:val="center"/>
            </w:pPr>
          </w:p>
        </w:tc>
        <w:tc>
          <w:tcPr>
            <w:tcW w:w="4035" w:type="dxa"/>
          </w:tcPr>
          <w:p w14:paraId="60CBDCB8" w14:textId="77777777" w:rsidR="00A218F2" w:rsidRDefault="00A218F2" w:rsidP="00A218F2">
            <w:pPr>
              <w:jc w:val="center"/>
            </w:pPr>
          </w:p>
        </w:tc>
        <w:tc>
          <w:tcPr>
            <w:tcW w:w="1540" w:type="dxa"/>
          </w:tcPr>
          <w:p w14:paraId="07DF6E91" w14:textId="77777777" w:rsidR="00A218F2" w:rsidRDefault="00A218F2" w:rsidP="00A218F2">
            <w:pPr>
              <w:jc w:val="center"/>
            </w:pPr>
          </w:p>
        </w:tc>
        <w:tc>
          <w:tcPr>
            <w:tcW w:w="2012" w:type="dxa"/>
          </w:tcPr>
          <w:p w14:paraId="21A15D7C" w14:textId="77777777" w:rsidR="00A218F2" w:rsidRDefault="00A218F2" w:rsidP="00A218F2">
            <w:pPr>
              <w:jc w:val="center"/>
            </w:pPr>
          </w:p>
        </w:tc>
      </w:tr>
      <w:tr w:rsidR="00A218F2" w14:paraId="6801B261" w14:textId="77777777" w:rsidTr="00BA7391">
        <w:tc>
          <w:tcPr>
            <w:tcW w:w="2027" w:type="dxa"/>
          </w:tcPr>
          <w:p w14:paraId="0A1B2A3B" w14:textId="77777777" w:rsidR="00A218F2" w:rsidRDefault="00A218F2" w:rsidP="00A218F2">
            <w:pPr>
              <w:jc w:val="center"/>
            </w:pPr>
          </w:p>
        </w:tc>
        <w:tc>
          <w:tcPr>
            <w:tcW w:w="4035" w:type="dxa"/>
          </w:tcPr>
          <w:p w14:paraId="4F2FC651" w14:textId="77777777" w:rsidR="00A218F2" w:rsidRDefault="00A218F2" w:rsidP="00A218F2">
            <w:pPr>
              <w:jc w:val="center"/>
            </w:pPr>
          </w:p>
        </w:tc>
        <w:tc>
          <w:tcPr>
            <w:tcW w:w="1540" w:type="dxa"/>
          </w:tcPr>
          <w:p w14:paraId="76D7E3B2" w14:textId="77777777" w:rsidR="00A218F2" w:rsidRDefault="00A218F2" w:rsidP="00A218F2">
            <w:pPr>
              <w:jc w:val="center"/>
            </w:pPr>
          </w:p>
        </w:tc>
        <w:tc>
          <w:tcPr>
            <w:tcW w:w="2012" w:type="dxa"/>
          </w:tcPr>
          <w:p w14:paraId="53470E70" w14:textId="77777777" w:rsidR="00A218F2" w:rsidRDefault="00A218F2" w:rsidP="00A218F2">
            <w:pPr>
              <w:jc w:val="center"/>
            </w:pPr>
          </w:p>
        </w:tc>
      </w:tr>
      <w:tr w:rsidR="00A218F2" w14:paraId="6C777FA8" w14:textId="77777777" w:rsidTr="00BA7391">
        <w:tc>
          <w:tcPr>
            <w:tcW w:w="2027" w:type="dxa"/>
          </w:tcPr>
          <w:p w14:paraId="24252F52" w14:textId="77777777" w:rsidR="00A218F2" w:rsidRDefault="00A218F2" w:rsidP="00A218F2">
            <w:pPr>
              <w:jc w:val="center"/>
            </w:pPr>
          </w:p>
        </w:tc>
        <w:tc>
          <w:tcPr>
            <w:tcW w:w="4035" w:type="dxa"/>
          </w:tcPr>
          <w:p w14:paraId="41952ED6" w14:textId="77777777" w:rsidR="00A218F2" w:rsidRDefault="00A218F2" w:rsidP="00A218F2">
            <w:pPr>
              <w:jc w:val="center"/>
            </w:pP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61371" w14:textId="77777777" w:rsidR="00B37B40" w:rsidRDefault="00B37B40" w:rsidP="00E74B29">
      <w:r>
        <w:separator/>
      </w:r>
    </w:p>
  </w:endnote>
  <w:endnote w:type="continuationSeparator" w:id="0">
    <w:p w14:paraId="29CCE686" w14:textId="77777777" w:rsidR="00B37B40" w:rsidRDefault="00B37B4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5AF70" w14:textId="77777777" w:rsidR="00B37B40" w:rsidRDefault="00B37B40" w:rsidP="00E74B29">
      <w:r>
        <w:separator/>
      </w:r>
    </w:p>
  </w:footnote>
  <w:footnote w:type="continuationSeparator" w:id="0">
    <w:p w14:paraId="7B011283" w14:textId="77777777" w:rsidR="00B37B40" w:rsidRDefault="00B37B4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1C6733"/>
    <w:rsid w:val="002154C1"/>
    <w:rsid w:val="00234784"/>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AF8"/>
    <w:rsid w:val="00390745"/>
    <w:rsid w:val="004036A9"/>
    <w:rsid w:val="0040564B"/>
    <w:rsid w:val="004154BA"/>
    <w:rsid w:val="004641C4"/>
    <w:rsid w:val="004747EC"/>
    <w:rsid w:val="0048120C"/>
    <w:rsid w:val="004909D9"/>
    <w:rsid w:val="00491441"/>
    <w:rsid w:val="00521481"/>
    <w:rsid w:val="00521615"/>
    <w:rsid w:val="00524E97"/>
    <w:rsid w:val="00531AA9"/>
    <w:rsid w:val="005363E1"/>
    <w:rsid w:val="00540454"/>
    <w:rsid w:val="00550EDC"/>
    <w:rsid w:val="00575551"/>
    <w:rsid w:val="00577468"/>
    <w:rsid w:val="005836D4"/>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61AFF"/>
    <w:rsid w:val="0077121F"/>
    <w:rsid w:val="00775747"/>
    <w:rsid w:val="007773AB"/>
    <w:rsid w:val="0078384C"/>
    <w:rsid w:val="00790EC0"/>
    <w:rsid w:val="00793883"/>
    <w:rsid w:val="007A5111"/>
    <w:rsid w:val="007E5134"/>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18F2"/>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37B40"/>
    <w:rsid w:val="00B40945"/>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2E41"/>
    <w:rsid w:val="00D66A3A"/>
    <w:rsid w:val="00D908C0"/>
    <w:rsid w:val="00D92955"/>
    <w:rsid w:val="00D93C40"/>
    <w:rsid w:val="00DA73D9"/>
    <w:rsid w:val="00DA77CC"/>
    <w:rsid w:val="00DB1082"/>
    <w:rsid w:val="00DB3750"/>
    <w:rsid w:val="00DC3208"/>
    <w:rsid w:val="00DD4D7B"/>
    <w:rsid w:val="00DF198B"/>
    <w:rsid w:val="00E30897"/>
    <w:rsid w:val="00E45FD5"/>
    <w:rsid w:val="00E467E7"/>
    <w:rsid w:val="00E61D90"/>
    <w:rsid w:val="00E74B29"/>
    <w:rsid w:val="00E77D67"/>
    <w:rsid w:val="00E94486"/>
    <w:rsid w:val="00EA4BBE"/>
    <w:rsid w:val="00EC5461"/>
    <w:rsid w:val="00EE5123"/>
    <w:rsid w:val="00F50791"/>
    <w:rsid w:val="00F53D29"/>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694930"/>
    <w:rsid w:val="00694CDC"/>
    <w:rsid w:val="00835265"/>
    <w:rsid w:val="00866213"/>
    <w:rsid w:val="00901D99"/>
    <w:rsid w:val="00AA324C"/>
    <w:rsid w:val="00B305FA"/>
    <w:rsid w:val="00DE545C"/>
    <w:rsid w:val="00E879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2020-04-29T14:16:00Z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
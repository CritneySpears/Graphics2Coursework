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5E3DE7"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5E3DE7"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w:t>
      </w:r>
      <w:proofErr w:type="spellStart"/>
      <w:r w:rsidR="00CB050C">
        <w:t>Initialise</w:t>
      </w:r>
      <w:proofErr w:type="spellEnd"/>
      <w:r w:rsidR="00CB050C">
        <w:t>,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 xml:space="preserve">Implemented SceneGraph.cpp containing methods of </w:t>
            </w:r>
            <w:proofErr w:type="spellStart"/>
            <w:r>
              <w:t>Initialise</w:t>
            </w:r>
            <w:proofErr w:type="spellEnd"/>
            <w:r>
              <w:t>,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 xml:space="preserve">Included a class, inherited from </w:t>
            </w:r>
            <w:proofErr w:type="spellStart"/>
            <w:r>
              <w:t>SceneNode</w:t>
            </w:r>
            <w:proofErr w:type="spellEnd"/>
            <w:r>
              <w:t>, which creates a cube.</w:t>
            </w:r>
            <w:bookmarkStart w:id="0" w:name="_GoBack"/>
            <w:bookmarkEnd w:id="0"/>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77777777" w:rsidR="00CB050C" w:rsidRDefault="00CB050C" w:rsidP="0099767B">
            <w:pPr>
              <w:jc w:val="center"/>
            </w:pPr>
          </w:p>
        </w:tc>
        <w:tc>
          <w:tcPr>
            <w:tcW w:w="4035" w:type="dxa"/>
          </w:tcPr>
          <w:p w14:paraId="08D9C649" w14:textId="77777777" w:rsidR="00CB050C" w:rsidRDefault="00CB050C" w:rsidP="0099767B">
            <w:pPr>
              <w:jc w:val="center"/>
            </w:pP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77777777" w:rsidR="00CB050C" w:rsidRDefault="00CB050C" w:rsidP="0099767B">
            <w:pPr>
              <w:jc w:val="center"/>
            </w:pPr>
          </w:p>
        </w:tc>
        <w:tc>
          <w:tcPr>
            <w:tcW w:w="4035" w:type="dxa"/>
          </w:tcPr>
          <w:p w14:paraId="4A414B20" w14:textId="77777777" w:rsidR="00CB050C" w:rsidRDefault="00CB050C" w:rsidP="0099767B">
            <w:pPr>
              <w:jc w:val="center"/>
            </w:pP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7777777" w:rsidR="00CB050C" w:rsidRDefault="00CB050C" w:rsidP="0099767B">
            <w:pPr>
              <w:jc w:val="center"/>
            </w:pPr>
          </w:p>
        </w:tc>
        <w:tc>
          <w:tcPr>
            <w:tcW w:w="4035" w:type="dxa"/>
          </w:tcPr>
          <w:p w14:paraId="7E10D086" w14:textId="77777777" w:rsidR="00CB050C" w:rsidRDefault="00CB050C" w:rsidP="0099767B">
            <w:pPr>
              <w:jc w:val="center"/>
            </w:pPr>
          </w:p>
        </w:tc>
        <w:tc>
          <w:tcPr>
            <w:tcW w:w="1540" w:type="dxa"/>
          </w:tcPr>
          <w:p w14:paraId="661CA182" w14:textId="77777777" w:rsidR="00CB050C" w:rsidRDefault="00CB050C" w:rsidP="0099767B">
            <w:pPr>
              <w:jc w:val="center"/>
            </w:pPr>
          </w:p>
        </w:tc>
        <w:tc>
          <w:tcPr>
            <w:tcW w:w="2012" w:type="dxa"/>
          </w:tcPr>
          <w:p w14:paraId="736CE9BD" w14:textId="77777777" w:rsidR="00CB050C" w:rsidRDefault="00CB050C" w:rsidP="0099767B">
            <w:pPr>
              <w:jc w:val="center"/>
            </w:pPr>
          </w:p>
        </w:tc>
      </w:tr>
      <w:tr w:rsidR="00CB050C" w14:paraId="62620F3B" w14:textId="77777777" w:rsidTr="00BA7391">
        <w:tc>
          <w:tcPr>
            <w:tcW w:w="2027" w:type="dxa"/>
          </w:tcPr>
          <w:p w14:paraId="7BF5BED1" w14:textId="77777777" w:rsidR="00CB050C" w:rsidRDefault="00CB050C" w:rsidP="0099767B">
            <w:pPr>
              <w:jc w:val="center"/>
            </w:pPr>
          </w:p>
        </w:tc>
        <w:tc>
          <w:tcPr>
            <w:tcW w:w="4035" w:type="dxa"/>
          </w:tcPr>
          <w:p w14:paraId="1DA65DC0" w14:textId="77777777" w:rsidR="00CB050C" w:rsidRDefault="00CB050C" w:rsidP="0099767B">
            <w:pPr>
              <w:jc w:val="center"/>
            </w:pPr>
          </w:p>
        </w:tc>
        <w:tc>
          <w:tcPr>
            <w:tcW w:w="1540" w:type="dxa"/>
          </w:tcPr>
          <w:p w14:paraId="1267521D" w14:textId="77777777" w:rsidR="00CB050C" w:rsidRDefault="00CB050C" w:rsidP="0099767B">
            <w:pPr>
              <w:jc w:val="center"/>
            </w:pPr>
          </w:p>
        </w:tc>
        <w:tc>
          <w:tcPr>
            <w:tcW w:w="2012" w:type="dxa"/>
          </w:tcPr>
          <w:p w14:paraId="20C5E154" w14:textId="77777777" w:rsidR="00CB050C" w:rsidRDefault="00CB050C" w:rsidP="0099767B">
            <w:pPr>
              <w:jc w:val="center"/>
            </w:pPr>
          </w:p>
        </w:tc>
      </w:tr>
      <w:tr w:rsidR="00CB050C" w14:paraId="49D3B5F0" w14:textId="77777777" w:rsidTr="00BA7391">
        <w:tc>
          <w:tcPr>
            <w:tcW w:w="2027" w:type="dxa"/>
          </w:tcPr>
          <w:p w14:paraId="66EF41B8" w14:textId="77777777" w:rsidR="00CB050C" w:rsidRDefault="00CB050C" w:rsidP="0099767B">
            <w:pPr>
              <w:jc w:val="center"/>
            </w:pPr>
          </w:p>
        </w:tc>
        <w:tc>
          <w:tcPr>
            <w:tcW w:w="4035" w:type="dxa"/>
          </w:tcPr>
          <w:p w14:paraId="03B91048" w14:textId="77777777" w:rsidR="00CB050C" w:rsidRDefault="00CB050C" w:rsidP="0099767B">
            <w:pPr>
              <w:jc w:val="center"/>
            </w:pPr>
          </w:p>
        </w:tc>
        <w:tc>
          <w:tcPr>
            <w:tcW w:w="1540" w:type="dxa"/>
          </w:tcPr>
          <w:p w14:paraId="6DB244DD" w14:textId="77777777" w:rsidR="00CB050C" w:rsidRDefault="00CB050C" w:rsidP="0099767B">
            <w:pPr>
              <w:jc w:val="center"/>
            </w:pP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77777777" w:rsidR="00CB050C" w:rsidRDefault="00CB050C" w:rsidP="0099767B">
            <w:pPr>
              <w:jc w:val="center"/>
            </w:pPr>
          </w:p>
        </w:tc>
        <w:tc>
          <w:tcPr>
            <w:tcW w:w="4035" w:type="dxa"/>
          </w:tcPr>
          <w:p w14:paraId="0828B98C" w14:textId="77777777" w:rsidR="00CB050C" w:rsidRDefault="00CB050C" w:rsidP="0099767B">
            <w:pPr>
              <w:jc w:val="center"/>
            </w:pP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777777" w:rsidR="00CB050C" w:rsidRDefault="00CB050C" w:rsidP="0099767B">
            <w:pPr>
              <w:jc w:val="center"/>
            </w:pPr>
          </w:p>
        </w:tc>
        <w:tc>
          <w:tcPr>
            <w:tcW w:w="4035" w:type="dxa"/>
          </w:tcPr>
          <w:p w14:paraId="3B7880CB" w14:textId="77777777" w:rsidR="00CB050C" w:rsidRDefault="00CB050C" w:rsidP="0099767B">
            <w:pPr>
              <w:jc w:val="center"/>
            </w:pP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77777777" w:rsidR="00CB050C" w:rsidRDefault="00CB050C" w:rsidP="0099767B">
            <w:pPr>
              <w:jc w:val="center"/>
            </w:pPr>
          </w:p>
        </w:tc>
        <w:tc>
          <w:tcPr>
            <w:tcW w:w="4035" w:type="dxa"/>
          </w:tcPr>
          <w:p w14:paraId="662554A5" w14:textId="77777777" w:rsidR="00CB050C" w:rsidRDefault="00CB050C" w:rsidP="0099767B">
            <w:pPr>
              <w:jc w:val="center"/>
            </w:pP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77777777" w:rsidR="00CB050C" w:rsidRDefault="00CB050C" w:rsidP="0099767B">
            <w:pPr>
              <w:jc w:val="center"/>
            </w:pPr>
          </w:p>
        </w:tc>
        <w:tc>
          <w:tcPr>
            <w:tcW w:w="4035" w:type="dxa"/>
          </w:tcPr>
          <w:p w14:paraId="4080C904" w14:textId="77777777" w:rsidR="00CB050C" w:rsidRDefault="00CB050C" w:rsidP="0099767B">
            <w:pPr>
              <w:jc w:val="center"/>
            </w:pPr>
          </w:p>
        </w:tc>
        <w:tc>
          <w:tcPr>
            <w:tcW w:w="1540" w:type="dxa"/>
          </w:tcPr>
          <w:p w14:paraId="27AC7DD7" w14:textId="77777777" w:rsidR="00CB050C" w:rsidRDefault="00CB050C" w:rsidP="0099767B">
            <w:pPr>
              <w:jc w:val="center"/>
            </w:pPr>
          </w:p>
        </w:tc>
        <w:tc>
          <w:tcPr>
            <w:tcW w:w="2012" w:type="dxa"/>
          </w:tcPr>
          <w:p w14:paraId="1F645D5A" w14:textId="77777777" w:rsidR="00CB050C" w:rsidRDefault="00CB050C" w:rsidP="0099767B">
            <w:pPr>
              <w:jc w:val="center"/>
            </w:pPr>
          </w:p>
        </w:tc>
      </w:tr>
      <w:tr w:rsidR="00CB050C" w14:paraId="1D8396C3" w14:textId="77777777" w:rsidTr="00BA7391">
        <w:tc>
          <w:tcPr>
            <w:tcW w:w="2027" w:type="dxa"/>
          </w:tcPr>
          <w:p w14:paraId="78665C11" w14:textId="77777777" w:rsidR="00CB050C" w:rsidRDefault="00CB050C" w:rsidP="0099767B">
            <w:pPr>
              <w:jc w:val="center"/>
            </w:pPr>
          </w:p>
        </w:tc>
        <w:tc>
          <w:tcPr>
            <w:tcW w:w="4035" w:type="dxa"/>
          </w:tcPr>
          <w:p w14:paraId="09E6F23D" w14:textId="77777777" w:rsidR="00CB050C" w:rsidRDefault="00CB050C" w:rsidP="0099767B">
            <w:pPr>
              <w:jc w:val="center"/>
            </w:pPr>
          </w:p>
        </w:tc>
        <w:tc>
          <w:tcPr>
            <w:tcW w:w="1540" w:type="dxa"/>
          </w:tcPr>
          <w:p w14:paraId="7BE7BD96" w14:textId="77777777" w:rsidR="00CB050C" w:rsidRDefault="00CB050C" w:rsidP="0099767B">
            <w:pPr>
              <w:jc w:val="center"/>
            </w:pPr>
          </w:p>
        </w:tc>
        <w:tc>
          <w:tcPr>
            <w:tcW w:w="2012" w:type="dxa"/>
          </w:tcPr>
          <w:p w14:paraId="046122E0" w14:textId="77777777" w:rsidR="00CB050C" w:rsidRDefault="00CB050C" w:rsidP="0099767B">
            <w:pPr>
              <w:jc w:val="center"/>
            </w:pPr>
          </w:p>
        </w:tc>
      </w:tr>
      <w:tr w:rsidR="00CB050C" w14:paraId="1FE5E302" w14:textId="77777777" w:rsidTr="00BA7391">
        <w:tc>
          <w:tcPr>
            <w:tcW w:w="2027" w:type="dxa"/>
          </w:tcPr>
          <w:p w14:paraId="5C3B70D5" w14:textId="77777777" w:rsidR="00CB050C" w:rsidRDefault="00CB050C" w:rsidP="0099767B">
            <w:pPr>
              <w:jc w:val="center"/>
            </w:pPr>
          </w:p>
        </w:tc>
        <w:tc>
          <w:tcPr>
            <w:tcW w:w="4035" w:type="dxa"/>
          </w:tcPr>
          <w:p w14:paraId="6F648BD8" w14:textId="77777777" w:rsidR="00CB050C" w:rsidRDefault="00CB050C" w:rsidP="0099767B">
            <w:pPr>
              <w:jc w:val="center"/>
            </w:pPr>
          </w:p>
        </w:tc>
        <w:tc>
          <w:tcPr>
            <w:tcW w:w="1540" w:type="dxa"/>
          </w:tcPr>
          <w:p w14:paraId="7F55CFF5" w14:textId="77777777" w:rsidR="00CB050C" w:rsidRDefault="00CB050C" w:rsidP="0099767B">
            <w:pPr>
              <w:jc w:val="center"/>
            </w:pPr>
          </w:p>
        </w:tc>
        <w:tc>
          <w:tcPr>
            <w:tcW w:w="2012" w:type="dxa"/>
          </w:tcPr>
          <w:p w14:paraId="1A17D8D3" w14:textId="77777777" w:rsidR="00CB050C" w:rsidRDefault="00CB050C" w:rsidP="0099767B">
            <w:pPr>
              <w:jc w:val="center"/>
            </w:pPr>
          </w:p>
        </w:tc>
      </w:tr>
      <w:tr w:rsidR="00CB050C" w14:paraId="538DCCA0" w14:textId="77777777" w:rsidTr="00BA7391">
        <w:tc>
          <w:tcPr>
            <w:tcW w:w="2027" w:type="dxa"/>
          </w:tcPr>
          <w:p w14:paraId="4D95167E" w14:textId="77777777" w:rsidR="00CB050C" w:rsidRDefault="00CB050C" w:rsidP="0099767B">
            <w:pPr>
              <w:jc w:val="center"/>
            </w:pPr>
          </w:p>
        </w:tc>
        <w:tc>
          <w:tcPr>
            <w:tcW w:w="4035" w:type="dxa"/>
          </w:tcPr>
          <w:p w14:paraId="6B8CC8BF" w14:textId="77777777" w:rsidR="00CB050C" w:rsidRDefault="00CB050C" w:rsidP="0099767B">
            <w:pPr>
              <w:jc w:val="center"/>
            </w:pPr>
          </w:p>
        </w:tc>
        <w:tc>
          <w:tcPr>
            <w:tcW w:w="1540" w:type="dxa"/>
          </w:tcPr>
          <w:p w14:paraId="12FE3396" w14:textId="77777777" w:rsidR="00CB050C" w:rsidRDefault="00CB050C" w:rsidP="0099767B">
            <w:pPr>
              <w:jc w:val="center"/>
            </w:pPr>
          </w:p>
        </w:tc>
        <w:tc>
          <w:tcPr>
            <w:tcW w:w="2012" w:type="dxa"/>
          </w:tcPr>
          <w:p w14:paraId="3D0DC00F" w14:textId="77777777" w:rsidR="00CB050C" w:rsidRDefault="00CB050C" w:rsidP="0099767B">
            <w:pPr>
              <w:jc w:val="center"/>
            </w:pPr>
          </w:p>
        </w:tc>
      </w:tr>
      <w:tr w:rsidR="00CB050C" w14:paraId="157CC3A0" w14:textId="77777777" w:rsidTr="00BA7391">
        <w:tc>
          <w:tcPr>
            <w:tcW w:w="2027" w:type="dxa"/>
          </w:tcPr>
          <w:p w14:paraId="01EFF36A" w14:textId="77777777" w:rsidR="00CB050C" w:rsidRDefault="00CB050C" w:rsidP="0099767B">
            <w:pPr>
              <w:jc w:val="center"/>
            </w:pPr>
          </w:p>
        </w:tc>
        <w:tc>
          <w:tcPr>
            <w:tcW w:w="4035" w:type="dxa"/>
          </w:tcPr>
          <w:p w14:paraId="6D59E273" w14:textId="77777777" w:rsidR="00CB050C" w:rsidRDefault="00CB050C" w:rsidP="0099767B">
            <w:pPr>
              <w:jc w:val="center"/>
            </w:pPr>
          </w:p>
        </w:tc>
        <w:tc>
          <w:tcPr>
            <w:tcW w:w="1540" w:type="dxa"/>
          </w:tcPr>
          <w:p w14:paraId="2C5157C8" w14:textId="77777777" w:rsidR="00CB050C" w:rsidRDefault="00CB050C" w:rsidP="0099767B">
            <w:pPr>
              <w:jc w:val="center"/>
            </w:pPr>
          </w:p>
        </w:tc>
        <w:tc>
          <w:tcPr>
            <w:tcW w:w="2012" w:type="dxa"/>
          </w:tcPr>
          <w:p w14:paraId="47A163C1" w14:textId="77777777" w:rsidR="00CB050C" w:rsidRDefault="00CB050C" w:rsidP="0099767B">
            <w:pPr>
              <w:jc w:val="center"/>
            </w:pPr>
          </w:p>
        </w:tc>
      </w:tr>
      <w:tr w:rsidR="00CB050C" w14:paraId="468C295A" w14:textId="77777777" w:rsidTr="00BA7391">
        <w:tc>
          <w:tcPr>
            <w:tcW w:w="2027" w:type="dxa"/>
          </w:tcPr>
          <w:p w14:paraId="6E6982CD" w14:textId="77777777" w:rsidR="00CB050C" w:rsidRDefault="00CB050C" w:rsidP="0099767B">
            <w:pPr>
              <w:jc w:val="center"/>
            </w:pPr>
          </w:p>
        </w:tc>
        <w:tc>
          <w:tcPr>
            <w:tcW w:w="4035" w:type="dxa"/>
          </w:tcPr>
          <w:p w14:paraId="60CBDCB8" w14:textId="77777777" w:rsidR="00CB050C" w:rsidRDefault="00CB050C" w:rsidP="0099767B">
            <w:pPr>
              <w:jc w:val="center"/>
            </w:pPr>
          </w:p>
        </w:tc>
        <w:tc>
          <w:tcPr>
            <w:tcW w:w="1540" w:type="dxa"/>
          </w:tcPr>
          <w:p w14:paraId="07DF6E91" w14:textId="77777777" w:rsidR="00CB050C" w:rsidRDefault="00CB050C" w:rsidP="0099767B">
            <w:pPr>
              <w:jc w:val="center"/>
            </w:pPr>
          </w:p>
        </w:tc>
        <w:tc>
          <w:tcPr>
            <w:tcW w:w="2012" w:type="dxa"/>
          </w:tcPr>
          <w:p w14:paraId="21A15D7C" w14:textId="77777777" w:rsidR="00CB050C" w:rsidRDefault="00CB050C" w:rsidP="0099767B">
            <w:pPr>
              <w:jc w:val="center"/>
            </w:pPr>
          </w:p>
        </w:tc>
      </w:tr>
      <w:tr w:rsidR="00CB050C" w14:paraId="6801B261" w14:textId="77777777" w:rsidTr="00BA7391">
        <w:tc>
          <w:tcPr>
            <w:tcW w:w="2027" w:type="dxa"/>
          </w:tcPr>
          <w:p w14:paraId="0A1B2A3B" w14:textId="77777777" w:rsidR="00CB050C" w:rsidRDefault="00CB050C" w:rsidP="0099767B">
            <w:pPr>
              <w:jc w:val="center"/>
            </w:pPr>
          </w:p>
        </w:tc>
        <w:tc>
          <w:tcPr>
            <w:tcW w:w="4035" w:type="dxa"/>
          </w:tcPr>
          <w:p w14:paraId="4F2FC651" w14:textId="77777777" w:rsidR="00CB050C" w:rsidRDefault="00CB050C" w:rsidP="0099767B">
            <w:pPr>
              <w:jc w:val="center"/>
            </w:pPr>
          </w:p>
        </w:tc>
        <w:tc>
          <w:tcPr>
            <w:tcW w:w="1540" w:type="dxa"/>
          </w:tcPr>
          <w:p w14:paraId="76D7E3B2" w14:textId="77777777" w:rsidR="00CB050C" w:rsidRDefault="00CB050C" w:rsidP="0099767B">
            <w:pPr>
              <w:jc w:val="center"/>
            </w:pPr>
          </w:p>
        </w:tc>
        <w:tc>
          <w:tcPr>
            <w:tcW w:w="2012" w:type="dxa"/>
          </w:tcPr>
          <w:p w14:paraId="53470E70" w14:textId="77777777" w:rsidR="00CB050C" w:rsidRDefault="00CB050C" w:rsidP="0099767B">
            <w:pPr>
              <w:jc w:val="center"/>
            </w:pPr>
          </w:p>
        </w:tc>
      </w:tr>
      <w:tr w:rsidR="00CB050C" w14:paraId="6C777FA8" w14:textId="77777777" w:rsidTr="00BA7391">
        <w:tc>
          <w:tcPr>
            <w:tcW w:w="2027" w:type="dxa"/>
          </w:tcPr>
          <w:p w14:paraId="24252F52" w14:textId="77777777" w:rsidR="00CB050C" w:rsidRDefault="00CB050C" w:rsidP="0099767B">
            <w:pPr>
              <w:jc w:val="center"/>
            </w:pPr>
          </w:p>
        </w:tc>
        <w:tc>
          <w:tcPr>
            <w:tcW w:w="4035" w:type="dxa"/>
          </w:tcPr>
          <w:p w14:paraId="41952ED6" w14:textId="77777777" w:rsidR="00CB050C" w:rsidRDefault="00CB050C" w:rsidP="0099767B">
            <w:pPr>
              <w:jc w:val="center"/>
            </w:pPr>
          </w:p>
        </w:tc>
        <w:tc>
          <w:tcPr>
            <w:tcW w:w="1540" w:type="dxa"/>
          </w:tcPr>
          <w:p w14:paraId="13329D9D" w14:textId="77777777" w:rsidR="00CB050C" w:rsidRDefault="00CB050C" w:rsidP="0099767B">
            <w:pPr>
              <w:jc w:val="center"/>
            </w:pPr>
          </w:p>
        </w:tc>
        <w:tc>
          <w:tcPr>
            <w:tcW w:w="2012" w:type="dxa"/>
          </w:tcPr>
          <w:p w14:paraId="17D549A8" w14:textId="77777777" w:rsidR="00CB050C" w:rsidRDefault="00CB050C" w:rsidP="0099767B">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A3983" w14:textId="77777777" w:rsidR="00390745" w:rsidRDefault="00390745" w:rsidP="00E74B29">
      <w:r>
        <w:separator/>
      </w:r>
    </w:p>
  </w:endnote>
  <w:endnote w:type="continuationSeparator" w:id="0">
    <w:p w14:paraId="465C2958" w14:textId="77777777" w:rsidR="00390745" w:rsidRDefault="00390745"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0440D" w14:textId="77777777" w:rsidR="00390745" w:rsidRDefault="00390745" w:rsidP="00E74B29">
      <w:r>
        <w:separator/>
      </w:r>
    </w:p>
  </w:footnote>
  <w:footnote w:type="continuationSeparator" w:id="0">
    <w:p w14:paraId="4DC8BD85" w14:textId="77777777" w:rsidR="00390745" w:rsidRDefault="00390745"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2154C1"/>
    <w:rsid w:val="00234784"/>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41FCF"/>
    <w:rsid w:val="0035194F"/>
    <w:rsid w:val="00352806"/>
    <w:rsid w:val="00353FCC"/>
    <w:rsid w:val="00367FBA"/>
    <w:rsid w:val="00385AF8"/>
    <w:rsid w:val="00390745"/>
    <w:rsid w:val="004036A9"/>
    <w:rsid w:val="0040564B"/>
    <w:rsid w:val="004154BA"/>
    <w:rsid w:val="004641C4"/>
    <w:rsid w:val="004747EC"/>
    <w:rsid w:val="0048120C"/>
    <w:rsid w:val="004909D9"/>
    <w:rsid w:val="00491441"/>
    <w:rsid w:val="00521481"/>
    <w:rsid w:val="00521615"/>
    <w:rsid w:val="00524E97"/>
    <w:rsid w:val="00531AA9"/>
    <w:rsid w:val="00540454"/>
    <w:rsid w:val="00550EDC"/>
    <w:rsid w:val="00575551"/>
    <w:rsid w:val="00577468"/>
    <w:rsid w:val="005836D4"/>
    <w:rsid w:val="005A3410"/>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61AFF"/>
    <w:rsid w:val="0077121F"/>
    <w:rsid w:val="00775747"/>
    <w:rsid w:val="007773AB"/>
    <w:rsid w:val="0078384C"/>
    <w:rsid w:val="00790EC0"/>
    <w:rsid w:val="00793883"/>
    <w:rsid w:val="007A5111"/>
    <w:rsid w:val="007E5134"/>
    <w:rsid w:val="00831543"/>
    <w:rsid w:val="008347FC"/>
    <w:rsid w:val="00836B4B"/>
    <w:rsid w:val="00837914"/>
    <w:rsid w:val="0084454C"/>
    <w:rsid w:val="00874FE7"/>
    <w:rsid w:val="00876FA1"/>
    <w:rsid w:val="00890FC0"/>
    <w:rsid w:val="008A5063"/>
    <w:rsid w:val="008C7770"/>
    <w:rsid w:val="008F4F47"/>
    <w:rsid w:val="009360AA"/>
    <w:rsid w:val="009423AE"/>
    <w:rsid w:val="00952F7D"/>
    <w:rsid w:val="0095496A"/>
    <w:rsid w:val="0096335E"/>
    <w:rsid w:val="009671DA"/>
    <w:rsid w:val="00974261"/>
    <w:rsid w:val="0099767B"/>
    <w:rsid w:val="009A38BA"/>
    <w:rsid w:val="009C3CF0"/>
    <w:rsid w:val="009E6160"/>
    <w:rsid w:val="00A1627A"/>
    <w:rsid w:val="00A26005"/>
    <w:rsid w:val="00A30F5B"/>
    <w:rsid w:val="00A451CE"/>
    <w:rsid w:val="00A53484"/>
    <w:rsid w:val="00A73DD7"/>
    <w:rsid w:val="00A94A1C"/>
    <w:rsid w:val="00AA3491"/>
    <w:rsid w:val="00AB6DB4"/>
    <w:rsid w:val="00AC37AD"/>
    <w:rsid w:val="00AD1251"/>
    <w:rsid w:val="00AD451A"/>
    <w:rsid w:val="00B074A4"/>
    <w:rsid w:val="00B1247C"/>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B050C"/>
    <w:rsid w:val="00CB25D1"/>
    <w:rsid w:val="00CB657F"/>
    <w:rsid w:val="00CE2736"/>
    <w:rsid w:val="00CF129D"/>
    <w:rsid w:val="00D14A75"/>
    <w:rsid w:val="00D31925"/>
    <w:rsid w:val="00D40065"/>
    <w:rsid w:val="00D43125"/>
    <w:rsid w:val="00D62E41"/>
    <w:rsid w:val="00D66A3A"/>
    <w:rsid w:val="00D908C0"/>
    <w:rsid w:val="00D92955"/>
    <w:rsid w:val="00D93C40"/>
    <w:rsid w:val="00DA73D9"/>
    <w:rsid w:val="00DA77CC"/>
    <w:rsid w:val="00DB1082"/>
    <w:rsid w:val="00DB3750"/>
    <w:rsid w:val="00DC3208"/>
    <w:rsid w:val="00DD4D7B"/>
    <w:rsid w:val="00DF198B"/>
    <w:rsid w:val="00E30897"/>
    <w:rsid w:val="00E45FD5"/>
    <w:rsid w:val="00E467E7"/>
    <w:rsid w:val="00E61D90"/>
    <w:rsid w:val="00E74B29"/>
    <w:rsid w:val="00E77D67"/>
    <w:rsid w:val="00E94486"/>
    <w:rsid w:val="00EA4BBE"/>
    <w:rsid w:val="00EC5461"/>
    <w:rsid w:val="00EE5123"/>
    <w:rsid w:val="00F50791"/>
    <w:rsid w:val="00F53D29"/>
    <w:rsid w:val="00F95754"/>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Local\Packages\Microsoft.Office.Desktop_8wekyb3d8bbwe\LocalCache\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694930"/>
    <w:rsid w:val="00835265"/>
    <w:rsid w:val="00866213"/>
    <w:rsid w:val="00901D99"/>
    <w:rsid w:val="00AA32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documentManagement/types"/>
    <ds:schemaRef ds:uri="http://purl.org/dc/elements/1.1/"/>
    <ds:schemaRef ds:uri="http://schemas.microsoft.com/office/infopath/2007/PartnerControls"/>
    <ds:schemaRef ds:uri="http://purl.org/dc/terms/"/>
    <ds:schemaRef ds:uri="2092beec-d185-4384-a114-73527162078b"/>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Pages>
  <Words>155</Words>
  <Characters>887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2020-02-11T13:26:00Z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
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2555C7"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2555C7"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Initialise,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2027"/>
        <w:gridCol w:w="4035"/>
        <w:gridCol w:w="1540"/>
        <w:gridCol w:w="2012"/>
      </w:tblGrid>
      <w:tr w:rsidR="00BA7391"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CB050C"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CB050C"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Implemented SceneGraph.cpp containing methods of Initialise,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CB050C"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Included a class, inherited from SceneNode,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CB050C"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Added SceneNodes with seperate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CB050C"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CB050C"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Created a TerrainNode Class with a method to generate a terrain grid.</w:t>
            </w:r>
          </w:p>
        </w:tc>
        <w:tc>
          <w:tcPr>
            <w:tcW w:w="1540" w:type="dxa"/>
          </w:tcPr>
          <w:p w14:paraId="661CA182" w14:textId="0EA0934D" w:rsidR="00CB050C" w:rsidRDefault="008E2141" w:rsidP="0099767B">
            <w:pPr>
              <w:jc w:val="center"/>
            </w:pPr>
            <w:r>
              <w:t>Not finished</w:t>
            </w:r>
          </w:p>
        </w:tc>
        <w:tc>
          <w:tcPr>
            <w:tcW w:w="2012" w:type="dxa"/>
          </w:tcPr>
          <w:p w14:paraId="736CE9BD" w14:textId="0C71B3F3" w:rsidR="00CB050C" w:rsidRDefault="008E2141" w:rsidP="0099767B">
            <w:pPr>
              <w:jc w:val="center"/>
            </w:pPr>
            <w:r>
              <w:t>Need to create vertex and index buffers, build shaders to generate</w:t>
            </w:r>
          </w:p>
        </w:tc>
      </w:tr>
      <w:tr w:rsidR="00CB050C" w14:paraId="62620F3B" w14:textId="77777777" w:rsidTr="00BA7391">
        <w:tc>
          <w:tcPr>
            <w:tcW w:w="2027" w:type="dxa"/>
          </w:tcPr>
          <w:p w14:paraId="7BF5BED1" w14:textId="3D4FDD17" w:rsidR="00CB050C" w:rsidRDefault="00A85987" w:rsidP="0099767B">
            <w:pPr>
              <w:jc w:val="center"/>
            </w:pPr>
            <w:r>
              <w:t>14/04/2020</w:t>
            </w:r>
          </w:p>
        </w:tc>
        <w:tc>
          <w:tcPr>
            <w:tcW w:w="4035" w:type="dxa"/>
          </w:tcPr>
          <w:p w14:paraId="1DA65DC0" w14:textId="12F06346" w:rsidR="00CB050C" w:rsidRDefault="00A85987" w:rsidP="0099767B">
            <w:pPr>
              <w:jc w:val="center"/>
            </w:pPr>
            <w:r>
              <w:t>Code to create Vertex and Index Buffers.</w:t>
            </w:r>
          </w:p>
        </w:tc>
        <w:tc>
          <w:tcPr>
            <w:tcW w:w="1540" w:type="dxa"/>
          </w:tcPr>
          <w:p w14:paraId="1267521D" w14:textId="15DFA2EC" w:rsidR="00CB050C" w:rsidRDefault="00A85987" w:rsidP="0099767B">
            <w:pPr>
              <w:jc w:val="center"/>
            </w:pPr>
            <w:r>
              <w:t>Indices incorrect</w:t>
            </w:r>
          </w:p>
        </w:tc>
        <w:tc>
          <w:tcPr>
            <w:tcW w:w="2012" w:type="dxa"/>
          </w:tcPr>
          <w:p w14:paraId="20C5E154" w14:textId="7E494667" w:rsidR="00CB050C" w:rsidRDefault="00A85987" w:rsidP="0099767B">
            <w:pPr>
              <w:jc w:val="center"/>
            </w:pPr>
            <w:r>
              <w:t>Rewritten</w:t>
            </w:r>
          </w:p>
        </w:tc>
      </w:tr>
      <w:tr w:rsidR="00CB050C" w14:paraId="49D3B5F0" w14:textId="77777777" w:rsidTr="00BA7391">
        <w:tc>
          <w:tcPr>
            <w:tcW w:w="2027" w:type="dxa"/>
          </w:tcPr>
          <w:p w14:paraId="66EF41B8" w14:textId="58456213" w:rsidR="00CB050C" w:rsidRDefault="00A85987" w:rsidP="0099767B">
            <w:pPr>
              <w:jc w:val="center"/>
            </w:pPr>
            <w:r>
              <w:t>17/04/2020</w:t>
            </w:r>
          </w:p>
        </w:tc>
        <w:tc>
          <w:tcPr>
            <w:tcW w:w="4035" w:type="dxa"/>
          </w:tcPr>
          <w:p w14:paraId="03B91048" w14:textId="200FDFBA" w:rsidR="00CB050C" w:rsidRDefault="00A85987" w:rsidP="0099767B">
            <w:pPr>
              <w:jc w:val="center"/>
            </w:pPr>
            <w:r>
              <w:t>Added terrain shaders and methods to render terrain</w:t>
            </w:r>
          </w:p>
        </w:tc>
        <w:tc>
          <w:tcPr>
            <w:tcW w:w="1540" w:type="dxa"/>
          </w:tcPr>
          <w:p w14:paraId="6DB244DD" w14:textId="2184785A" w:rsidR="00CB050C" w:rsidRDefault="00A85987" w:rsidP="0099767B">
            <w:pPr>
              <w:jc w:val="center"/>
            </w:pPr>
            <w:r>
              <w:t>Not displaying</w:t>
            </w:r>
          </w:p>
        </w:tc>
        <w:tc>
          <w:tcPr>
            <w:tcW w:w="2012" w:type="dxa"/>
          </w:tcPr>
          <w:p w14:paraId="6B08C0A7" w14:textId="77777777" w:rsidR="00CB050C" w:rsidRDefault="00CB050C" w:rsidP="0099767B">
            <w:pPr>
              <w:jc w:val="center"/>
            </w:pPr>
          </w:p>
        </w:tc>
      </w:tr>
      <w:tr w:rsidR="00CB050C" w14:paraId="23629BF8" w14:textId="77777777" w:rsidTr="00BA7391">
        <w:tc>
          <w:tcPr>
            <w:tcW w:w="2027" w:type="dxa"/>
          </w:tcPr>
          <w:p w14:paraId="59F787FC" w14:textId="1DD6A12E" w:rsidR="00CB050C" w:rsidRDefault="00A85987" w:rsidP="0099767B">
            <w:pPr>
              <w:jc w:val="center"/>
            </w:pPr>
            <w:r>
              <w:t>18/04/2020</w:t>
            </w:r>
          </w:p>
        </w:tc>
        <w:tc>
          <w:tcPr>
            <w:tcW w:w="4035" w:type="dxa"/>
          </w:tcPr>
          <w:p w14:paraId="0828B98C" w14:textId="4C32C471" w:rsidR="00CB050C" w:rsidRDefault="00A85987" w:rsidP="0099767B">
            <w:pPr>
              <w:jc w:val="center"/>
            </w:pPr>
            <w:r>
              <w:t>Bug Testing</w:t>
            </w: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CB050C" w14:paraId="6F3BD8C3" w14:textId="77777777" w:rsidTr="00BA7391">
        <w:tc>
          <w:tcPr>
            <w:tcW w:w="2027" w:type="dxa"/>
          </w:tcPr>
          <w:p w14:paraId="36D599C2" w14:textId="775DBBF6" w:rsidR="00CB050C" w:rsidRDefault="00A85987" w:rsidP="0099767B">
            <w:pPr>
              <w:jc w:val="center"/>
            </w:pPr>
            <w:r>
              <w:t>20/04/2020</w:t>
            </w:r>
          </w:p>
        </w:tc>
        <w:tc>
          <w:tcPr>
            <w:tcW w:w="4035" w:type="dxa"/>
          </w:tcPr>
          <w:p w14:paraId="3B7880CB" w14:textId="70184C39" w:rsidR="00CB050C" w:rsidRDefault="00A85987" w:rsidP="0099767B">
            <w:pPr>
              <w:jc w:val="center"/>
            </w:pPr>
            <w:r>
              <w:t>Bug Testing</w:t>
            </w: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CB050C" w14:paraId="1B8F27C9" w14:textId="77777777" w:rsidTr="00BA7391">
        <w:tc>
          <w:tcPr>
            <w:tcW w:w="2027" w:type="dxa"/>
          </w:tcPr>
          <w:p w14:paraId="65F7953E" w14:textId="5360CB02" w:rsidR="00CB050C" w:rsidRDefault="00A85987" w:rsidP="0099767B">
            <w:pPr>
              <w:jc w:val="center"/>
            </w:pPr>
            <w:r>
              <w:t>21/04</w:t>
            </w:r>
            <w:r w:rsidR="00B40945">
              <w:t>/2020</w:t>
            </w:r>
          </w:p>
        </w:tc>
        <w:tc>
          <w:tcPr>
            <w:tcW w:w="4035" w:type="dxa"/>
          </w:tcPr>
          <w:p w14:paraId="662554A5" w14:textId="26384745" w:rsidR="00CB050C" w:rsidRDefault="00A85987" w:rsidP="0099767B">
            <w:pPr>
              <w:jc w:val="center"/>
            </w:pPr>
            <w:r>
              <w:t>Continued bug testing</w:t>
            </w: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CB050C" w14:paraId="685DFAAB" w14:textId="77777777" w:rsidTr="00BA7391">
        <w:tc>
          <w:tcPr>
            <w:tcW w:w="2027" w:type="dxa"/>
          </w:tcPr>
          <w:p w14:paraId="5DF5F9E6" w14:textId="155BA821" w:rsidR="00CB050C" w:rsidRDefault="003676FF" w:rsidP="0099767B">
            <w:pPr>
              <w:jc w:val="center"/>
            </w:pPr>
            <w:r>
              <w:t>28/04</w:t>
            </w:r>
            <w:r w:rsidR="00B40945">
              <w:t>/2020</w:t>
            </w:r>
          </w:p>
        </w:tc>
        <w:tc>
          <w:tcPr>
            <w:tcW w:w="4035" w:type="dxa"/>
          </w:tcPr>
          <w:p w14:paraId="4080C904" w14:textId="05EA783A" w:rsidR="00CB050C" w:rsidRDefault="00B40945" w:rsidP="0099767B">
            <w:pPr>
              <w:jc w:val="center"/>
            </w:pPr>
            <w:r>
              <w:t>Bug testing – Progress</w:t>
            </w:r>
          </w:p>
        </w:tc>
        <w:tc>
          <w:tcPr>
            <w:tcW w:w="1540" w:type="dxa"/>
          </w:tcPr>
          <w:p w14:paraId="27AC7DD7" w14:textId="5EF3763D" w:rsidR="00CB050C" w:rsidRDefault="00B40945" w:rsidP="0099767B">
            <w:pPr>
              <w:jc w:val="center"/>
            </w:pPr>
            <w:r>
              <w:t>Not displaying anything</w:t>
            </w:r>
          </w:p>
        </w:tc>
        <w:tc>
          <w:tcPr>
            <w:tcW w:w="2012" w:type="dxa"/>
          </w:tcPr>
          <w:p w14:paraId="1F645D5A" w14:textId="7B0AA32D" w:rsidR="00CB050C" w:rsidRDefault="00B40945" w:rsidP="0099767B">
            <w:pPr>
              <w:jc w:val="center"/>
            </w:pPr>
            <w:r>
              <w:t xml:space="preserve">Missed the call to build </w:t>
            </w:r>
            <w:r>
              <w:lastRenderedPageBreak/>
              <w:t>renderer states in initialise</w:t>
            </w:r>
          </w:p>
        </w:tc>
      </w:tr>
      <w:tr w:rsidR="00CB050C" w14:paraId="1D8396C3" w14:textId="77777777" w:rsidTr="00BA7391">
        <w:tc>
          <w:tcPr>
            <w:tcW w:w="2027" w:type="dxa"/>
          </w:tcPr>
          <w:p w14:paraId="78665C11" w14:textId="0B4D1F66" w:rsidR="00CB050C" w:rsidRDefault="00B40945" w:rsidP="0099767B">
            <w:pPr>
              <w:jc w:val="center"/>
            </w:pPr>
            <w:r>
              <w:lastRenderedPageBreak/>
              <w:t>2</w:t>
            </w:r>
            <w:r w:rsidR="001C6733">
              <w:t>9</w:t>
            </w:r>
            <w:r>
              <w:t>/04</w:t>
            </w:r>
          </w:p>
        </w:tc>
        <w:tc>
          <w:tcPr>
            <w:tcW w:w="4035" w:type="dxa"/>
          </w:tcPr>
          <w:p w14:paraId="09E6F23D" w14:textId="60BB9BDF" w:rsidR="00CB050C" w:rsidRDefault="001C6733" w:rsidP="0099767B">
            <w:pPr>
              <w:jc w:val="center"/>
            </w:pPr>
            <w:r>
              <w:t>Continuing with week 5</w:t>
            </w:r>
          </w:p>
        </w:tc>
        <w:tc>
          <w:tcPr>
            <w:tcW w:w="1540" w:type="dxa"/>
          </w:tcPr>
          <w:p w14:paraId="7BE7BD96" w14:textId="3D55D646" w:rsidR="00CB050C" w:rsidRDefault="001C6733" w:rsidP="0099767B">
            <w:pPr>
              <w:jc w:val="center"/>
            </w:pPr>
            <w:r>
              <w:t>Displays a diagonal line across the screen.</w:t>
            </w:r>
          </w:p>
        </w:tc>
        <w:tc>
          <w:tcPr>
            <w:tcW w:w="2012" w:type="dxa"/>
          </w:tcPr>
          <w:p w14:paraId="046122E0" w14:textId="44936E48" w:rsidR="00CB050C" w:rsidRDefault="001C6733" w:rsidP="0099767B">
            <w:pPr>
              <w:jc w:val="center"/>
            </w:pPr>
            <w:r>
              <w:t>Rewriting the terrain grid algorithm.</w:t>
            </w:r>
          </w:p>
        </w:tc>
      </w:tr>
      <w:tr w:rsidR="00CB050C" w14:paraId="1FE5E302" w14:textId="77777777" w:rsidTr="00BA7391">
        <w:tc>
          <w:tcPr>
            <w:tcW w:w="2027" w:type="dxa"/>
          </w:tcPr>
          <w:p w14:paraId="5C3B70D5" w14:textId="04A01FA3" w:rsidR="00CB050C" w:rsidRDefault="00FB263B" w:rsidP="0099767B">
            <w:pPr>
              <w:jc w:val="center"/>
            </w:pPr>
            <w:r>
              <w:t>29/04/20</w:t>
            </w:r>
          </w:p>
        </w:tc>
        <w:tc>
          <w:tcPr>
            <w:tcW w:w="4035" w:type="dxa"/>
          </w:tcPr>
          <w:p w14:paraId="6F648BD8" w14:textId="73B364CB" w:rsidR="00CB050C" w:rsidRDefault="00FB263B" w:rsidP="0099767B">
            <w:pPr>
              <w:jc w:val="center"/>
            </w:pPr>
            <w:r>
              <w:t>Week 5</w:t>
            </w:r>
            <w:r w:rsidR="00A218F2">
              <w:t xml:space="preserve"> Terrain</w:t>
            </w:r>
          </w:p>
        </w:tc>
        <w:tc>
          <w:tcPr>
            <w:tcW w:w="1540" w:type="dxa"/>
          </w:tcPr>
          <w:p w14:paraId="7F55CFF5" w14:textId="78413570" w:rsidR="00CB050C" w:rsidRDefault="00A218F2" w:rsidP="0099767B">
            <w:pPr>
              <w:jc w:val="center"/>
            </w:pPr>
            <w:r>
              <w:t>Diagonal line / nothing appearing</w:t>
            </w:r>
          </w:p>
        </w:tc>
        <w:tc>
          <w:tcPr>
            <w:tcW w:w="2012" w:type="dxa"/>
          </w:tcPr>
          <w:p w14:paraId="1A17D8D3" w14:textId="49B7C8DD" w:rsidR="00CB050C" w:rsidRDefault="00FB263B" w:rsidP="0099767B">
            <w:pPr>
              <w:jc w:val="center"/>
            </w:pPr>
            <w:r>
              <w:t>Removed unnecessary code which interfered with rendering.</w:t>
            </w:r>
          </w:p>
        </w:tc>
      </w:tr>
      <w:tr w:rsidR="00A218F2" w14:paraId="538DCCA0" w14:textId="77777777" w:rsidTr="00BA7391">
        <w:tc>
          <w:tcPr>
            <w:tcW w:w="2027" w:type="dxa"/>
          </w:tcPr>
          <w:p w14:paraId="4D95167E" w14:textId="3F0077C6" w:rsidR="00A218F2" w:rsidRDefault="00A218F2" w:rsidP="00A218F2">
            <w:pPr>
              <w:jc w:val="center"/>
            </w:pPr>
            <w:r>
              <w:t>29/04/20</w:t>
            </w:r>
          </w:p>
        </w:tc>
        <w:tc>
          <w:tcPr>
            <w:tcW w:w="4035" w:type="dxa"/>
          </w:tcPr>
          <w:p w14:paraId="6B8CC8BF" w14:textId="6446094E" w:rsidR="00A218F2" w:rsidRDefault="00A218F2" w:rsidP="00A218F2">
            <w:pPr>
              <w:jc w:val="center"/>
            </w:pPr>
            <w:r>
              <w:t>Week 5</w:t>
            </w:r>
            <w:r>
              <w:t xml:space="preserve"> Terrain</w:t>
            </w:r>
          </w:p>
        </w:tc>
        <w:tc>
          <w:tcPr>
            <w:tcW w:w="1540" w:type="dxa"/>
          </w:tcPr>
          <w:p w14:paraId="12FE3396" w14:textId="61DDD3E0" w:rsidR="00A218F2" w:rsidRDefault="00A218F2" w:rsidP="00A218F2">
            <w:pPr>
              <w:jc w:val="center"/>
            </w:pPr>
            <w:r>
              <w:t>Displays, but follows the plane model</w:t>
            </w:r>
          </w:p>
        </w:tc>
        <w:tc>
          <w:tcPr>
            <w:tcW w:w="2012" w:type="dxa"/>
          </w:tcPr>
          <w:p w14:paraId="3D0DC00F" w14:textId="470CDA32" w:rsidR="00A218F2" w:rsidRDefault="00327613" w:rsidP="00A218F2">
            <w:pPr>
              <w:jc w:val="center"/>
            </w:pPr>
            <w:r>
              <w:t>Didn’t include a constant buffer, so it attached itself to the last scenenode.</w:t>
            </w:r>
          </w:p>
        </w:tc>
      </w:tr>
      <w:tr w:rsidR="00A218F2" w14:paraId="157CC3A0" w14:textId="77777777" w:rsidTr="00BA7391">
        <w:tc>
          <w:tcPr>
            <w:tcW w:w="2027" w:type="dxa"/>
          </w:tcPr>
          <w:p w14:paraId="01EFF36A" w14:textId="62D588E6" w:rsidR="00A218F2" w:rsidRDefault="00465CAA" w:rsidP="00A218F2">
            <w:pPr>
              <w:jc w:val="center"/>
            </w:pPr>
            <w:r>
              <w:t>29/04/20</w:t>
            </w:r>
          </w:p>
        </w:tc>
        <w:tc>
          <w:tcPr>
            <w:tcW w:w="4035" w:type="dxa"/>
          </w:tcPr>
          <w:p w14:paraId="6D59E273" w14:textId="68C5CC90" w:rsidR="00A218F2" w:rsidRDefault="00465CAA" w:rsidP="00A218F2">
            <w:pPr>
              <w:jc w:val="center"/>
            </w:pPr>
            <w:r>
              <w:t>Height Map</w:t>
            </w:r>
          </w:p>
        </w:tc>
        <w:tc>
          <w:tcPr>
            <w:tcW w:w="1540" w:type="dxa"/>
          </w:tcPr>
          <w:p w14:paraId="2C5157C8" w14:textId="77777777" w:rsidR="00A218F2" w:rsidRDefault="00A218F2" w:rsidP="00A218F2">
            <w:pPr>
              <w:jc w:val="center"/>
            </w:pPr>
          </w:p>
        </w:tc>
        <w:tc>
          <w:tcPr>
            <w:tcW w:w="2012" w:type="dxa"/>
          </w:tcPr>
          <w:p w14:paraId="47A163C1" w14:textId="0385535A" w:rsidR="00A218F2" w:rsidRDefault="00465CAA" w:rsidP="00A218F2">
            <w:pPr>
              <w:jc w:val="center"/>
            </w:pPr>
            <w:r>
              <w:t>Height map is loaded and used to update terrain y values.</w:t>
            </w:r>
            <w:bookmarkStart w:id="0" w:name="_GoBack"/>
            <w:bookmarkEnd w:id="0"/>
          </w:p>
        </w:tc>
      </w:tr>
      <w:tr w:rsidR="00A218F2" w14:paraId="468C295A" w14:textId="77777777" w:rsidTr="00BA7391">
        <w:tc>
          <w:tcPr>
            <w:tcW w:w="2027" w:type="dxa"/>
          </w:tcPr>
          <w:p w14:paraId="6E6982CD" w14:textId="77777777" w:rsidR="00A218F2" w:rsidRDefault="00A218F2" w:rsidP="00A218F2">
            <w:pPr>
              <w:jc w:val="center"/>
            </w:pPr>
          </w:p>
        </w:tc>
        <w:tc>
          <w:tcPr>
            <w:tcW w:w="4035" w:type="dxa"/>
          </w:tcPr>
          <w:p w14:paraId="60CBDCB8" w14:textId="77777777" w:rsidR="00A218F2" w:rsidRDefault="00A218F2" w:rsidP="00A218F2">
            <w:pPr>
              <w:jc w:val="center"/>
            </w:pPr>
          </w:p>
        </w:tc>
        <w:tc>
          <w:tcPr>
            <w:tcW w:w="1540" w:type="dxa"/>
          </w:tcPr>
          <w:p w14:paraId="07DF6E91" w14:textId="77777777" w:rsidR="00A218F2" w:rsidRDefault="00A218F2" w:rsidP="00A218F2">
            <w:pPr>
              <w:jc w:val="center"/>
            </w:pPr>
          </w:p>
        </w:tc>
        <w:tc>
          <w:tcPr>
            <w:tcW w:w="2012" w:type="dxa"/>
          </w:tcPr>
          <w:p w14:paraId="21A15D7C" w14:textId="77777777" w:rsidR="00A218F2" w:rsidRDefault="00A218F2" w:rsidP="00A218F2">
            <w:pPr>
              <w:jc w:val="center"/>
            </w:pPr>
          </w:p>
        </w:tc>
      </w:tr>
      <w:tr w:rsidR="00A218F2" w14:paraId="6801B261" w14:textId="77777777" w:rsidTr="00BA7391">
        <w:tc>
          <w:tcPr>
            <w:tcW w:w="2027" w:type="dxa"/>
          </w:tcPr>
          <w:p w14:paraId="0A1B2A3B" w14:textId="77777777" w:rsidR="00A218F2" w:rsidRDefault="00A218F2" w:rsidP="00A218F2">
            <w:pPr>
              <w:jc w:val="center"/>
            </w:pPr>
          </w:p>
        </w:tc>
        <w:tc>
          <w:tcPr>
            <w:tcW w:w="4035" w:type="dxa"/>
          </w:tcPr>
          <w:p w14:paraId="4F2FC651" w14:textId="77777777" w:rsidR="00A218F2" w:rsidRDefault="00A218F2" w:rsidP="00A218F2">
            <w:pPr>
              <w:jc w:val="center"/>
            </w:pPr>
          </w:p>
        </w:tc>
        <w:tc>
          <w:tcPr>
            <w:tcW w:w="1540" w:type="dxa"/>
          </w:tcPr>
          <w:p w14:paraId="76D7E3B2" w14:textId="77777777" w:rsidR="00A218F2" w:rsidRDefault="00A218F2" w:rsidP="00A218F2">
            <w:pPr>
              <w:jc w:val="center"/>
            </w:pPr>
          </w:p>
        </w:tc>
        <w:tc>
          <w:tcPr>
            <w:tcW w:w="2012" w:type="dxa"/>
          </w:tcPr>
          <w:p w14:paraId="53470E70" w14:textId="77777777" w:rsidR="00A218F2" w:rsidRDefault="00A218F2" w:rsidP="00A218F2">
            <w:pPr>
              <w:jc w:val="center"/>
            </w:pPr>
          </w:p>
        </w:tc>
      </w:tr>
      <w:tr w:rsidR="00A218F2" w14:paraId="6C777FA8" w14:textId="77777777" w:rsidTr="00BA7391">
        <w:tc>
          <w:tcPr>
            <w:tcW w:w="2027" w:type="dxa"/>
          </w:tcPr>
          <w:p w14:paraId="24252F52" w14:textId="77777777" w:rsidR="00A218F2" w:rsidRDefault="00A218F2" w:rsidP="00A218F2">
            <w:pPr>
              <w:jc w:val="center"/>
            </w:pPr>
          </w:p>
        </w:tc>
        <w:tc>
          <w:tcPr>
            <w:tcW w:w="4035" w:type="dxa"/>
          </w:tcPr>
          <w:p w14:paraId="41952ED6" w14:textId="77777777" w:rsidR="00A218F2" w:rsidRDefault="00A218F2" w:rsidP="00A218F2">
            <w:pPr>
              <w:jc w:val="center"/>
            </w:pPr>
          </w:p>
        </w:tc>
        <w:tc>
          <w:tcPr>
            <w:tcW w:w="1540" w:type="dxa"/>
          </w:tcPr>
          <w:p w14:paraId="13329D9D" w14:textId="77777777" w:rsidR="00A218F2" w:rsidRDefault="00A218F2" w:rsidP="00A218F2">
            <w:pPr>
              <w:jc w:val="center"/>
            </w:pPr>
          </w:p>
        </w:tc>
        <w:tc>
          <w:tcPr>
            <w:tcW w:w="2012" w:type="dxa"/>
          </w:tcPr>
          <w:p w14:paraId="17D549A8" w14:textId="77777777" w:rsidR="00A218F2" w:rsidRDefault="00A218F2" w:rsidP="00A218F2">
            <w:pPr>
              <w:jc w:val="center"/>
            </w:pPr>
          </w:p>
        </w:tc>
      </w:tr>
    </w:tbl>
    <w:p w14:paraId="7506AA9B" w14:textId="2B209336" w:rsidR="00577468" w:rsidRDefault="00577468" w:rsidP="00577468"/>
    <w:p w14:paraId="42A4C621" w14:textId="77777777" w:rsidR="00CB050C" w:rsidRDefault="00CB050C"/>
    <w:sectPr w:rsidR="00CB050C"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EFFEA" w14:textId="77777777" w:rsidR="002555C7" w:rsidRDefault="002555C7" w:rsidP="00E74B29">
      <w:r>
        <w:separator/>
      </w:r>
    </w:p>
  </w:endnote>
  <w:endnote w:type="continuationSeparator" w:id="0">
    <w:p w14:paraId="5CD5A769" w14:textId="77777777" w:rsidR="002555C7" w:rsidRDefault="002555C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08920" w14:textId="77777777" w:rsidR="002555C7" w:rsidRDefault="002555C7" w:rsidP="00E74B29">
      <w:r>
        <w:separator/>
      </w:r>
    </w:p>
  </w:footnote>
  <w:footnote w:type="continuationSeparator" w:id="0">
    <w:p w14:paraId="5B858B7D" w14:textId="77777777" w:rsidR="002555C7" w:rsidRDefault="002555C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E4641"/>
    <w:rsid w:val="000F1147"/>
    <w:rsid w:val="000F440F"/>
    <w:rsid w:val="001276E3"/>
    <w:rsid w:val="0013629F"/>
    <w:rsid w:val="00143903"/>
    <w:rsid w:val="001503FF"/>
    <w:rsid w:val="00150E9F"/>
    <w:rsid w:val="00151F66"/>
    <w:rsid w:val="001546C3"/>
    <w:rsid w:val="00177F8D"/>
    <w:rsid w:val="00185F4A"/>
    <w:rsid w:val="001A3E62"/>
    <w:rsid w:val="001C6733"/>
    <w:rsid w:val="002154C1"/>
    <w:rsid w:val="00234784"/>
    <w:rsid w:val="002555C7"/>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27613"/>
    <w:rsid w:val="00341FCF"/>
    <w:rsid w:val="0035194F"/>
    <w:rsid w:val="00352806"/>
    <w:rsid w:val="00353FCC"/>
    <w:rsid w:val="003676FF"/>
    <w:rsid w:val="00367FBA"/>
    <w:rsid w:val="003768A6"/>
    <w:rsid w:val="00385AF8"/>
    <w:rsid w:val="00390745"/>
    <w:rsid w:val="004036A9"/>
    <w:rsid w:val="0040564B"/>
    <w:rsid w:val="004154BA"/>
    <w:rsid w:val="004641C4"/>
    <w:rsid w:val="00465CAA"/>
    <w:rsid w:val="004747EC"/>
    <w:rsid w:val="0048120C"/>
    <w:rsid w:val="004909D9"/>
    <w:rsid w:val="00491441"/>
    <w:rsid w:val="00521481"/>
    <w:rsid w:val="00521615"/>
    <w:rsid w:val="00524E97"/>
    <w:rsid w:val="00531AA9"/>
    <w:rsid w:val="005363E1"/>
    <w:rsid w:val="00540454"/>
    <w:rsid w:val="00550EDC"/>
    <w:rsid w:val="00575551"/>
    <w:rsid w:val="00577468"/>
    <w:rsid w:val="005836D4"/>
    <w:rsid w:val="005A3410"/>
    <w:rsid w:val="005C46A9"/>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61AFF"/>
    <w:rsid w:val="0077121F"/>
    <w:rsid w:val="00775747"/>
    <w:rsid w:val="007773AB"/>
    <w:rsid w:val="0078384C"/>
    <w:rsid w:val="00790EC0"/>
    <w:rsid w:val="00793883"/>
    <w:rsid w:val="007A5111"/>
    <w:rsid w:val="007E5134"/>
    <w:rsid w:val="00831543"/>
    <w:rsid w:val="008347FC"/>
    <w:rsid w:val="00836B4B"/>
    <w:rsid w:val="00837914"/>
    <w:rsid w:val="0084454C"/>
    <w:rsid w:val="0085532A"/>
    <w:rsid w:val="00874FE7"/>
    <w:rsid w:val="00876FA1"/>
    <w:rsid w:val="00890FC0"/>
    <w:rsid w:val="008A5063"/>
    <w:rsid w:val="008C7770"/>
    <w:rsid w:val="008E2141"/>
    <w:rsid w:val="008F4F47"/>
    <w:rsid w:val="009360AA"/>
    <w:rsid w:val="009423AE"/>
    <w:rsid w:val="00952F7D"/>
    <w:rsid w:val="0095496A"/>
    <w:rsid w:val="0096335E"/>
    <w:rsid w:val="009671DA"/>
    <w:rsid w:val="00974261"/>
    <w:rsid w:val="0099767B"/>
    <w:rsid w:val="009A38BA"/>
    <w:rsid w:val="009C3CF0"/>
    <w:rsid w:val="009E6160"/>
    <w:rsid w:val="00A1627A"/>
    <w:rsid w:val="00A218F2"/>
    <w:rsid w:val="00A26005"/>
    <w:rsid w:val="00A30F5B"/>
    <w:rsid w:val="00A451CE"/>
    <w:rsid w:val="00A53484"/>
    <w:rsid w:val="00A73DD7"/>
    <w:rsid w:val="00A85987"/>
    <w:rsid w:val="00A94A1C"/>
    <w:rsid w:val="00AA3491"/>
    <w:rsid w:val="00AB6DB4"/>
    <w:rsid w:val="00AC37AD"/>
    <w:rsid w:val="00AD1251"/>
    <w:rsid w:val="00AD451A"/>
    <w:rsid w:val="00B074A4"/>
    <w:rsid w:val="00B1247C"/>
    <w:rsid w:val="00B40945"/>
    <w:rsid w:val="00B43E11"/>
    <w:rsid w:val="00B6513C"/>
    <w:rsid w:val="00B849B9"/>
    <w:rsid w:val="00BA7391"/>
    <w:rsid w:val="00BB2577"/>
    <w:rsid w:val="00BC091E"/>
    <w:rsid w:val="00BC624A"/>
    <w:rsid w:val="00BD0F73"/>
    <w:rsid w:val="00BD7438"/>
    <w:rsid w:val="00BE3013"/>
    <w:rsid w:val="00C027A8"/>
    <w:rsid w:val="00C3701A"/>
    <w:rsid w:val="00C37C6C"/>
    <w:rsid w:val="00C50724"/>
    <w:rsid w:val="00C755AB"/>
    <w:rsid w:val="00C842C0"/>
    <w:rsid w:val="00C86F77"/>
    <w:rsid w:val="00CB050C"/>
    <w:rsid w:val="00CB25D1"/>
    <w:rsid w:val="00CB657F"/>
    <w:rsid w:val="00CE2736"/>
    <w:rsid w:val="00CF129D"/>
    <w:rsid w:val="00D14A75"/>
    <w:rsid w:val="00D31925"/>
    <w:rsid w:val="00D40065"/>
    <w:rsid w:val="00D43125"/>
    <w:rsid w:val="00D62E41"/>
    <w:rsid w:val="00D66A3A"/>
    <w:rsid w:val="00D908C0"/>
    <w:rsid w:val="00D92955"/>
    <w:rsid w:val="00D93C40"/>
    <w:rsid w:val="00DA73D9"/>
    <w:rsid w:val="00DA77CC"/>
    <w:rsid w:val="00DB1082"/>
    <w:rsid w:val="00DB3750"/>
    <w:rsid w:val="00DC3208"/>
    <w:rsid w:val="00DD4D7B"/>
    <w:rsid w:val="00DF198B"/>
    <w:rsid w:val="00E30897"/>
    <w:rsid w:val="00E45FD5"/>
    <w:rsid w:val="00E467E7"/>
    <w:rsid w:val="00E61D90"/>
    <w:rsid w:val="00E74B29"/>
    <w:rsid w:val="00E77D67"/>
    <w:rsid w:val="00E94486"/>
    <w:rsid w:val="00EA4BBE"/>
    <w:rsid w:val="00EC5461"/>
    <w:rsid w:val="00EE5123"/>
    <w:rsid w:val="00F50791"/>
    <w:rsid w:val="00F53D29"/>
    <w:rsid w:val="00F95754"/>
    <w:rsid w:val="00FB263B"/>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483F9A"/>
    <w:rsid w:val="00694930"/>
    <w:rsid w:val="00694CDC"/>
    <w:rsid w:val="00835265"/>
    <w:rsid w:val="00846FB0"/>
    <w:rsid w:val="00866213"/>
    <w:rsid w:val="00901D99"/>
    <w:rsid w:val="00AA324C"/>
    <w:rsid w:val="00DE545C"/>
    <w:rsid w:val="00E879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3</Pages>
  <Words>318</Words>
  <Characters>1818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2020-04-29T16:43:00Z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
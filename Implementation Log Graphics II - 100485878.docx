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B13A71"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B13A71"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w:t>
            </w:r>
            <w:r>
              <w:lastRenderedPageBreak/>
              <w:t>renderer states in initialise</w:t>
            </w:r>
          </w:p>
        </w:tc>
      </w:tr>
      <w:tr w:rsidR="00CB050C"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CB050C"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A218F2"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Didn’t include a constant buffer, so it attached itself to the last scenenode.</w:t>
            </w:r>
          </w:p>
        </w:tc>
      </w:tr>
      <w:tr w:rsidR="00A218F2"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A218F2"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A218F2"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2C341A5" w:rsidR="00A218F2" w:rsidRDefault="00D61DC1" w:rsidP="00A218F2">
            <w:pPr>
              <w:jc w:val="center"/>
            </w:pPr>
            <w:r>
              <w:t>Camera position was being set before constructed.</w:t>
            </w:r>
          </w:p>
        </w:tc>
      </w:tr>
      <w:tr w:rsidR="00A218F2" w14:paraId="6C777FA8" w14:textId="77777777" w:rsidTr="00BA7391">
        <w:tc>
          <w:tcPr>
            <w:tcW w:w="2027" w:type="dxa"/>
          </w:tcPr>
          <w:p w14:paraId="24252F52" w14:textId="0C56E6A7" w:rsidR="00A218F2" w:rsidRDefault="00555F44" w:rsidP="00A218F2">
            <w:pPr>
              <w:jc w:val="center"/>
            </w:pPr>
            <w:r>
              <w:t>04/05/20</w:t>
            </w:r>
          </w:p>
        </w:tc>
        <w:tc>
          <w:tcPr>
            <w:tcW w:w="4035" w:type="dxa"/>
          </w:tcPr>
          <w:p w14:paraId="41952ED6" w14:textId="3170186A" w:rsidR="00A218F2" w:rsidRDefault="00555F44" w:rsidP="00A218F2">
            <w:pPr>
              <w:jc w:val="center"/>
            </w:pPr>
            <w:r>
              <w:t>Keyboard Control Implemented.</w:t>
            </w: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r w:rsidR="00780D53" w14:paraId="79CF74D5" w14:textId="77777777" w:rsidTr="00BA7391">
        <w:tc>
          <w:tcPr>
            <w:tcW w:w="2027" w:type="dxa"/>
          </w:tcPr>
          <w:p w14:paraId="0293958E" w14:textId="65A8E977" w:rsidR="00780D53" w:rsidRDefault="00780D53" w:rsidP="00A218F2">
            <w:pPr>
              <w:jc w:val="center"/>
            </w:pPr>
            <w:r>
              <w:t>07/05/20</w:t>
            </w:r>
          </w:p>
        </w:tc>
        <w:tc>
          <w:tcPr>
            <w:tcW w:w="4035" w:type="dxa"/>
          </w:tcPr>
          <w:p w14:paraId="72DD11F2" w14:textId="37C0F170" w:rsidR="00780D53" w:rsidRDefault="00D61DC1" w:rsidP="00A218F2">
            <w:pPr>
              <w:jc w:val="center"/>
            </w:pPr>
            <w:r>
              <w:t>Written code to load textures and algorithm to apply a blend map to the terrain texture.</w:t>
            </w:r>
          </w:p>
        </w:tc>
        <w:tc>
          <w:tcPr>
            <w:tcW w:w="1540" w:type="dxa"/>
          </w:tcPr>
          <w:p w14:paraId="260654F3" w14:textId="5D5FFD7B" w:rsidR="00780D53" w:rsidRDefault="00D61DC1" w:rsidP="00A218F2">
            <w:pPr>
              <w:jc w:val="center"/>
            </w:pPr>
            <w:r>
              <w:t>Terrain renders very dark.</w:t>
            </w:r>
            <w:r w:rsidR="00820C56">
              <w:t xml:space="preserve"> Doesn’t seem to be textured.</w:t>
            </w:r>
            <w:bookmarkStart w:id="0" w:name="_GoBack"/>
            <w:bookmarkEnd w:id="0"/>
          </w:p>
        </w:tc>
        <w:tc>
          <w:tcPr>
            <w:tcW w:w="2012" w:type="dxa"/>
          </w:tcPr>
          <w:p w14:paraId="5BF5A533" w14:textId="77777777" w:rsidR="00780D53" w:rsidRDefault="00780D53" w:rsidP="00A218F2">
            <w:pPr>
              <w:jc w:val="center"/>
            </w:pPr>
          </w:p>
        </w:tc>
      </w:tr>
      <w:tr w:rsidR="00780D53" w14:paraId="308E3B25" w14:textId="77777777" w:rsidTr="00BA7391">
        <w:tc>
          <w:tcPr>
            <w:tcW w:w="2027" w:type="dxa"/>
          </w:tcPr>
          <w:p w14:paraId="26C21162" w14:textId="77777777" w:rsidR="00780D53" w:rsidRDefault="00780D53" w:rsidP="00A218F2">
            <w:pPr>
              <w:jc w:val="center"/>
            </w:pPr>
          </w:p>
        </w:tc>
        <w:tc>
          <w:tcPr>
            <w:tcW w:w="4035" w:type="dxa"/>
          </w:tcPr>
          <w:p w14:paraId="7E2195C5" w14:textId="77777777" w:rsidR="00780D53" w:rsidRDefault="00780D53" w:rsidP="00A218F2">
            <w:pPr>
              <w:jc w:val="center"/>
            </w:pPr>
          </w:p>
        </w:tc>
        <w:tc>
          <w:tcPr>
            <w:tcW w:w="1540" w:type="dxa"/>
          </w:tcPr>
          <w:p w14:paraId="697B971B" w14:textId="77777777" w:rsidR="00780D53" w:rsidRDefault="00780D53" w:rsidP="00A218F2">
            <w:pPr>
              <w:jc w:val="center"/>
            </w:pPr>
          </w:p>
        </w:tc>
        <w:tc>
          <w:tcPr>
            <w:tcW w:w="2012" w:type="dxa"/>
          </w:tcPr>
          <w:p w14:paraId="4560E06B" w14:textId="77777777" w:rsidR="00780D53" w:rsidRDefault="00780D53" w:rsidP="00A218F2">
            <w:pPr>
              <w:jc w:val="center"/>
            </w:pPr>
          </w:p>
        </w:tc>
      </w:tr>
      <w:tr w:rsidR="00780D53" w14:paraId="4768F9F2" w14:textId="77777777" w:rsidTr="00BA7391">
        <w:tc>
          <w:tcPr>
            <w:tcW w:w="2027" w:type="dxa"/>
          </w:tcPr>
          <w:p w14:paraId="5B7FBED9" w14:textId="77777777" w:rsidR="00780D53" w:rsidRDefault="00780D53" w:rsidP="00A218F2">
            <w:pPr>
              <w:jc w:val="center"/>
            </w:pPr>
          </w:p>
        </w:tc>
        <w:tc>
          <w:tcPr>
            <w:tcW w:w="4035" w:type="dxa"/>
          </w:tcPr>
          <w:p w14:paraId="4EC984D1" w14:textId="77777777" w:rsidR="00780D53" w:rsidRDefault="00780D53" w:rsidP="00A218F2">
            <w:pPr>
              <w:jc w:val="center"/>
            </w:pPr>
          </w:p>
        </w:tc>
        <w:tc>
          <w:tcPr>
            <w:tcW w:w="1540" w:type="dxa"/>
          </w:tcPr>
          <w:p w14:paraId="23F914AD" w14:textId="77777777" w:rsidR="00780D53" w:rsidRDefault="00780D53" w:rsidP="00A218F2">
            <w:pPr>
              <w:jc w:val="center"/>
            </w:pPr>
          </w:p>
        </w:tc>
        <w:tc>
          <w:tcPr>
            <w:tcW w:w="2012" w:type="dxa"/>
          </w:tcPr>
          <w:p w14:paraId="259B0704" w14:textId="77777777" w:rsidR="00780D53" w:rsidRDefault="00780D53"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3D274" w14:textId="77777777" w:rsidR="00B13A71" w:rsidRDefault="00B13A71" w:rsidP="00E74B29">
      <w:r>
        <w:separator/>
      </w:r>
    </w:p>
  </w:endnote>
  <w:endnote w:type="continuationSeparator" w:id="0">
    <w:p w14:paraId="2E21711D" w14:textId="77777777" w:rsidR="00B13A71" w:rsidRDefault="00B13A71"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2B8DB" w14:textId="77777777" w:rsidR="00B13A71" w:rsidRDefault="00B13A71" w:rsidP="00E74B29">
      <w:r>
        <w:separator/>
      </w:r>
    </w:p>
  </w:footnote>
  <w:footnote w:type="continuationSeparator" w:id="0">
    <w:p w14:paraId="53FFF831" w14:textId="77777777" w:rsidR="00B13A71" w:rsidRDefault="00B13A71"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05CDA"/>
    <w:rsid w:val="004154BA"/>
    <w:rsid w:val="004641C4"/>
    <w:rsid w:val="00465CAA"/>
    <w:rsid w:val="004747EC"/>
    <w:rsid w:val="0048120C"/>
    <w:rsid w:val="00483287"/>
    <w:rsid w:val="004909D9"/>
    <w:rsid w:val="00491441"/>
    <w:rsid w:val="00521481"/>
    <w:rsid w:val="00521615"/>
    <w:rsid w:val="00524E97"/>
    <w:rsid w:val="00531AA9"/>
    <w:rsid w:val="005363E1"/>
    <w:rsid w:val="00540454"/>
    <w:rsid w:val="00550EDC"/>
    <w:rsid w:val="00555F44"/>
    <w:rsid w:val="00575551"/>
    <w:rsid w:val="00577468"/>
    <w:rsid w:val="005836D4"/>
    <w:rsid w:val="00585A96"/>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0D53"/>
    <w:rsid w:val="0078384C"/>
    <w:rsid w:val="00790EC0"/>
    <w:rsid w:val="00793883"/>
    <w:rsid w:val="007A5111"/>
    <w:rsid w:val="007E5134"/>
    <w:rsid w:val="00820C56"/>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13A71"/>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1DC1"/>
    <w:rsid w:val="00D62E41"/>
    <w:rsid w:val="00D66A3A"/>
    <w:rsid w:val="00D908C0"/>
    <w:rsid w:val="00D92955"/>
    <w:rsid w:val="00D93C40"/>
    <w:rsid w:val="00DA73D9"/>
    <w:rsid w:val="00DA77CC"/>
    <w:rsid w:val="00DB1082"/>
    <w:rsid w:val="00DB3750"/>
    <w:rsid w:val="00DC3208"/>
    <w:rsid w:val="00DC7FCB"/>
    <w:rsid w:val="00DD4D7B"/>
    <w:rsid w:val="00DF198B"/>
    <w:rsid w:val="00E10CD8"/>
    <w:rsid w:val="00E30897"/>
    <w:rsid w:val="00E45FD5"/>
    <w:rsid w:val="00E467E7"/>
    <w:rsid w:val="00E61D90"/>
    <w:rsid w:val="00E74B29"/>
    <w:rsid w:val="00E77D67"/>
    <w:rsid w:val="00E94486"/>
    <w:rsid w:val="00EA4BBE"/>
    <w:rsid w:val="00EC3568"/>
    <w:rsid w:val="00EC5461"/>
    <w:rsid w:val="00EE5123"/>
    <w:rsid w:val="00F50791"/>
    <w:rsid w:val="00F53D29"/>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5A7F12"/>
    <w:rsid w:val="00694930"/>
    <w:rsid w:val="00694CDC"/>
    <w:rsid w:val="00835265"/>
    <w:rsid w:val="00846FB0"/>
    <w:rsid w:val="00866213"/>
    <w:rsid w:val="00901D99"/>
    <w:rsid w:val="00AA324C"/>
    <w:rsid w:val="00DE545C"/>
    <w:rsid w:val="00E64637"/>
    <w:rsid w:val="00E87912"/>
    <w:rsid w:val="00F31B1B"/>
    <w:rsid w:val="00FC3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398</Words>
  <Characters>2270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2020-05-07T15:19:00Z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